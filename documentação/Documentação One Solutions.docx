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AD9C05E" w:rsidR="00A379BB" w:rsidRDefault="00A379BB" w:rsidP="00E07423">
      <w:pPr>
        <w:pStyle w:val="NormalGrande"/>
      </w:pPr>
    </w:p>
    <w:p w14:paraId="3B77677A" w14:textId="77777777" w:rsidR="00017BF3" w:rsidRDefault="00017BF3" w:rsidP="00E07423">
      <w:pPr>
        <w:pStyle w:val="NormalGrande"/>
      </w:pPr>
    </w:p>
    <w:p w14:paraId="4D631AB2" w14:textId="448F1BDF" w:rsidR="00370E34" w:rsidRDefault="00017BF3" w:rsidP="00E07423">
      <w:pPr>
        <w:pStyle w:val="NormalGrande"/>
      </w:pPr>
      <w:r>
        <w:t xml:space="preserve">José eduardo </w:t>
      </w:r>
      <w:r w:rsidR="00F0256D">
        <w:t xml:space="preserve">costa </w:t>
      </w:r>
      <w:r>
        <w:t>salles</w:t>
      </w:r>
    </w:p>
    <w:p w14:paraId="3D086DF5" w14:textId="42BCDB5C" w:rsidR="00017BF3" w:rsidRDefault="00017BF3" w:rsidP="00E07423">
      <w:pPr>
        <w:pStyle w:val="NormalGrande"/>
      </w:pPr>
      <w:r>
        <w:t>joão vitor</w:t>
      </w:r>
      <w:r w:rsidR="00F0256D">
        <w:t xml:space="preserve"> valera</w:t>
      </w:r>
      <w:r>
        <w:t xml:space="preserve"> rosa</w:t>
      </w:r>
    </w:p>
    <w:p w14:paraId="21AF21AB" w14:textId="09B55D18" w:rsidR="00017BF3" w:rsidRDefault="00017BF3" w:rsidP="00E07423">
      <w:pPr>
        <w:pStyle w:val="NormalGrande"/>
      </w:pPr>
      <w:r>
        <w:t>lucas alves</w:t>
      </w:r>
      <w:r w:rsidR="00F0256D">
        <w:t xml:space="preserve"> pereira</w:t>
      </w:r>
    </w:p>
    <w:p w14:paraId="4978AFCD" w14:textId="4CAD8F24" w:rsidR="00017BF3" w:rsidRDefault="00017BF3" w:rsidP="00E07423">
      <w:pPr>
        <w:pStyle w:val="NormalGrande"/>
      </w:pPr>
      <w:r>
        <w:t>marcelo</w:t>
      </w:r>
      <w:r w:rsidR="00F0256D">
        <w:t xml:space="preserve"> de lima dos</w:t>
      </w:r>
      <w:r>
        <w:t xml:space="preserve"> santos</w:t>
      </w:r>
    </w:p>
    <w:p w14:paraId="0EC29AEA" w14:textId="434AFBBF" w:rsidR="00017BF3" w:rsidRPr="004C56C6" w:rsidRDefault="00017BF3" w:rsidP="00E07423">
      <w:pPr>
        <w:pStyle w:val="NormalGrande"/>
      </w:pPr>
      <w:r>
        <w:t>vinicius</w:t>
      </w:r>
      <w:r w:rsidR="00F0256D">
        <w:t xml:space="preserve"> herrero</w:t>
      </w:r>
      <w:r>
        <w:t xml:space="preserve"> cano</w:t>
      </w:r>
    </w:p>
    <w:p w14:paraId="35493970" w14:textId="77777777" w:rsidR="00370E34" w:rsidRPr="004C56C6" w:rsidRDefault="00370E34" w:rsidP="00017BF3">
      <w:pPr>
        <w:pStyle w:val="NormalGrande"/>
        <w:jc w:val="both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1DE2F21E" w:rsidR="00DB04D5" w:rsidRPr="004C56C6" w:rsidRDefault="00017BF3" w:rsidP="00DB04D5">
      <w:pPr>
        <w:pStyle w:val="NormalGrande"/>
      </w:pPr>
      <w:r>
        <w:t>one solutions</w:t>
      </w:r>
    </w:p>
    <w:p w14:paraId="5C8F3224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424DD131" w14:textId="77777777" w:rsidR="00017BF3" w:rsidRPr="004C56C6" w:rsidRDefault="00017BF3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58B0B65" w:rsidR="00370E34" w:rsidRDefault="00A379BB" w:rsidP="00E07423">
      <w:pPr>
        <w:pStyle w:val="NormalGrande"/>
      </w:pPr>
      <w:r>
        <w:t>20</w:t>
      </w:r>
      <w:r w:rsidR="00017BF3">
        <w:t>20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40A70D0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 w:rsidR="002F2DAD">
        <w:rPr>
          <w:noProof/>
        </w:rPr>
        <w:t>6</w:t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72AE305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 w:rsidR="002F2DAD">
        <w:rPr>
          <w:noProof/>
        </w:rPr>
        <w:t>8</w:t>
      </w:r>
    </w:p>
    <w:p w14:paraId="1BD33144" w14:textId="6F5766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 w:rsidR="002F2DAD">
        <w:rPr>
          <w:noProof/>
        </w:rPr>
        <w:t>8</w:t>
      </w:r>
    </w:p>
    <w:p w14:paraId="1015BC7F" w14:textId="066A784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 w:rsidR="002F2DAD">
        <w:rPr>
          <w:noProof/>
        </w:rPr>
        <w:t>9</w:t>
      </w:r>
    </w:p>
    <w:p w14:paraId="2CED0FDB" w14:textId="1E4E3BC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 w:rsidR="00C57947">
        <w:rPr>
          <w:noProof/>
        </w:rPr>
        <w:t>9</w:t>
      </w:r>
    </w:p>
    <w:p w14:paraId="1D86157C" w14:textId="75A639A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 w:rsidR="00C57947">
        <w:rPr>
          <w:noProof/>
        </w:rPr>
        <w:t>10</w:t>
      </w:r>
    </w:p>
    <w:p w14:paraId="3BF2F01E" w14:textId="7D2C06F3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 w:rsidR="00161C63">
        <w:t>12</w:t>
      </w:r>
    </w:p>
    <w:p w14:paraId="71F27FF8" w14:textId="28DBB581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Arduino</w:t>
      </w:r>
      <w:r w:rsidR="007C3A60">
        <w:rPr>
          <w:b/>
          <w:noProof/>
        </w:rPr>
        <w:t>/SIMULADOR</w:t>
      </w:r>
      <w:r>
        <w:rPr>
          <w:noProof/>
        </w:rPr>
        <w:tab/>
      </w:r>
      <w:r w:rsidR="00161C63">
        <w:rPr>
          <w:noProof/>
        </w:rPr>
        <w:t>13</w:t>
      </w:r>
    </w:p>
    <w:p w14:paraId="7F243B76" w14:textId="6868EF4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 w:rsidR="00161C63">
        <w:rPr>
          <w:noProof/>
        </w:rPr>
        <w:t>13</w:t>
      </w:r>
    </w:p>
    <w:p w14:paraId="2C0A0D23" w14:textId="2BF5879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 w:rsidR="00161C63">
        <w:rPr>
          <w:noProof/>
        </w:rPr>
        <w:t>14</w:t>
      </w:r>
    </w:p>
    <w:p w14:paraId="18A6C784" w14:textId="6E5F524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 w:rsidR="00161C63">
        <w:rPr>
          <w:noProof/>
        </w:rPr>
        <w:t>16</w:t>
      </w:r>
    </w:p>
    <w:p w14:paraId="3F9B7E04" w14:textId="54858D56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 w:rsidR="00161C63">
        <w:t>20</w:t>
      </w:r>
    </w:p>
    <w:p w14:paraId="4B3E4834" w14:textId="7C2FFE1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 w:rsidR="00161C63">
        <w:rPr>
          <w:noProof/>
        </w:rPr>
        <w:t>2</w:t>
      </w:r>
      <w:r>
        <w:rPr>
          <w:noProof/>
        </w:rPr>
        <w:t>1</w:t>
      </w:r>
      <w:r>
        <w:rPr>
          <w:noProof/>
        </w:rPr>
        <w:fldChar w:fldCharType="end"/>
      </w:r>
    </w:p>
    <w:p w14:paraId="2F64CA2F" w14:textId="587D5B2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 w:rsidR="00C17003">
        <w:rPr>
          <w:b/>
          <w:noProof/>
        </w:rPr>
        <w:t xml:space="preserve"> / FERRAMENTA</w:t>
      </w:r>
      <w:r>
        <w:rPr>
          <w:noProof/>
        </w:rPr>
        <w:tab/>
      </w:r>
      <w:r w:rsidR="00161C63">
        <w:rPr>
          <w:noProof/>
        </w:rPr>
        <w:t>23</w:t>
      </w:r>
    </w:p>
    <w:p w14:paraId="48AD3801" w14:textId="5E5DFE61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 w:rsidR="00161C63">
        <w:t>25</w:t>
      </w:r>
    </w:p>
    <w:p w14:paraId="384A4A6B" w14:textId="304BE7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 w:rsidR="00161C63">
        <w:rPr>
          <w:noProof/>
        </w:rPr>
        <w:t>26</w:t>
      </w:r>
    </w:p>
    <w:p w14:paraId="1515AC5D" w14:textId="230388A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 w:rsidR="00161C63">
        <w:rPr>
          <w:noProof/>
        </w:rPr>
        <w:t>26</w:t>
      </w:r>
    </w:p>
    <w:p w14:paraId="7B8215D1" w14:textId="4F2AFC9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 w:rsidR="00161C63">
        <w:rPr>
          <w:noProof/>
        </w:rPr>
        <w:t>26</w:t>
      </w:r>
    </w:p>
    <w:p w14:paraId="488BEF4E" w14:textId="3E29393A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 w:rsidR="00161C63">
        <w:t>27</w:t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2656DF" w:rsidP="00017BF3">
      <w:pPr>
        <w:pStyle w:val="FolhadeRostodosCaptulos"/>
        <w:jc w:val="center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4EBAB44D" w:rsidR="00370E34" w:rsidRDefault="003E6F98" w:rsidP="003F4E12">
      <w:pPr>
        <w:rPr>
          <w:noProof/>
        </w:rPr>
      </w:pPr>
      <w:r>
        <w:rPr>
          <w:noProof/>
        </w:rPr>
        <w:tab/>
      </w:r>
      <w:r w:rsidR="00017BF3">
        <w:rPr>
          <w:noProof/>
        </w:rPr>
        <w:t>One Solutions, Integrantes: José Eduardo, João Vitor Rosa, Lucas Alves, Marcelo Santos, Vinicius Cano, monitoramento de temperatura e umidade em datacenter</w:t>
      </w:r>
      <w:r w:rsidR="003F4E12">
        <w:rPr>
          <w:noProof/>
        </w:rPr>
        <w:t xml:space="preserve">. </w:t>
      </w:r>
    </w:p>
    <w:p w14:paraId="6BA3C9C2" w14:textId="7F40D99E" w:rsidR="00017BF3" w:rsidRDefault="00017BF3" w:rsidP="003F4E12">
      <w:pPr>
        <w:rPr>
          <w:noProof/>
        </w:rPr>
      </w:pPr>
      <w:r w:rsidRPr="00017BF3">
        <w:rPr>
          <w:noProof/>
        </w:rPr>
        <w:drawing>
          <wp:anchor distT="0" distB="0" distL="114300" distR="114300" simplePos="0" relativeHeight="251653632" behindDoc="0" locked="0" layoutInCell="1" allowOverlap="1" wp14:anchorId="6E98599A" wp14:editId="46FD1801">
            <wp:simplePos x="0" y="0"/>
            <wp:positionH relativeFrom="column">
              <wp:posOffset>2045041</wp:posOffset>
            </wp:positionH>
            <wp:positionV relativeFrom="paragraph">
              <wp:posOffset>3810</wp:posOffset>
            </wp:positionV>
            <wp:extent cx="1648460" cy="88709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6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31443" w14:textId="21B6DCC9" w:rsidR="00017BF3" w:rsidRDefault="00017BF3" w:rsidP="003F4E12">
      <w:pPr>
        <w:rPr>
          <w:noProof/>
        </w:rPr>
      </w:pPr>
    </w:p>
    <w:p w14:paraId="386D96D3" w14:textId="77777777" w:rsidR="00017BF3" w:rsidRDefault="00017BF3" w:rsidP="003F4E12">
      <w:pPr>
        <w:rPr>
          <w:noProof/>
        </w:rPr>
      </w:pPr>
    </w:p>
    <w:p w14:paraId="2AB6FB09" w14:textId="64F61C38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46146C21" w14:textId="100FE184" w:rsidR="00A53FEA" w:rsidRPr="003F4E12" w:rsidRDefault="00CC7D25" w:rsidP="00A53FEA">
      <w:r>
        <w:tab/>
        <w:t>Monitorar</w:t>
      </w:r>
      <w:r w:rsidR="00F52D5A">
        <w:t xml:space="preserve"> </w:t>
      </w:r>
      <w:r>
        <w:t>a</w:t>
      </w:r>
      <w:r w:rsidR="00F52D5A">
        <w:t xml:space="preserve"> temperatura em datacenters, dessa forma evitando o gasto excessivo e desnecessário de ar condicionados e umidificadores</w:t>
      </w:r>
      <w:r>
        <w:t xml:space="preserve">, ajudando a evitar gastos com energia, melhorando a qualidade do ar. </w:t>
      </w:r>
    </w:p>
    <w:p w14:paraId="19E27546" w14:textId="1E5754A6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3B7240CF" w14:textId="3C6343B1" w:rsidR="00A53FEA" w:rsidRDefault="00CC7D25" w:rsidP="00A53FEA">
      <w:r>
        <w:tab/>
        <w:t>Falta na qualidade de monitoração da temperatura e umidade em datacenters implicando na má utilização dos aparelhos de resfriamento e umidificação.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20227D52" w14:textId="6B3C5715" w:rsidR="003F4E12" w:rsidRDefault="00CC7D25" w:rsidP="00F52D5A">
      <w:pPr>
        <w:tabs>
          <w:tab w:val="clear" w:pos="851"/>
          <w:tab w:val="left" w:pos="1440"/>
        </w:tabs>
      </w:pPr>
      <w:r>
        <w:tab/>
      </w:r>
      <w:r w:rsidR="00F52D5A">
        <w:t>Aprimorar a</w:t>
      </w:r>
      <w:r w:rsidR="00986FA2">
        <w:t xml:space="preserve"> captação e a</w:t>
      </w:r>
      <w:r w:rsidR="00F52D5A">
        <w:t xml:space="preserve"> medição</w:t>
      </w:r>
      <w:r w:rsidR="00986FA2">
        <w:t xml:space="preserve"> </w:t>
      </w:r>
      <w:r w:rsidR="00F52D5A">
        <w:t>de temperatura e umidade em datacenters.</w:t>
      </w:r>
    </w:p>
    <w:p w14:paraId="662E6477" w14:textId="6F398693" w:rsidR="003F4E12" w:rsidRDefault="003F4E12" w:rsidP="003F4E12"/>
    <w:p w14:paraId="0CECA127" w14:textId="4F9A2C34" w:rsidR="000C42DD" w:rsidRDefault="000C42DD" w:rsidP="003F4E12"/>
    <w:p w14:paraId="689EA3A6" w14:textId="0D99AF2A" w:rsidR="000C42DD" w:rsidRDefault="000C42DD" w:rsidP="003F4E12"/>
    <w:p w14:paraId="5BE193D5" w14:textId="77777777" w:rsidR="000C42DD" w:rsidRDefault="000C42DD" w:rsidP="003F4E12"/>
    <w:p w14:paraId="1CD1137B" w14:textId="489032B1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lastRenderedPageBreak/>
        <w:t>diagrama da solução</w:t>
      </w:r>
      <w:bookmarkEnd w:id="8"/>
    </w:p>
    <w:p w14:paraId="1BE51EE4" w14:textId="6A65E675" w:rsidR="003F4E12" w:rsidRDefault="00CC7D25" w:rsidP="003F4E12">
      <w:r>
        <w:tab/>
      </w:r>
    </w:p>
    <w:p w14:paraId="4259363D" w14:textId="15DB7C56" w:rsidR="000C42DD" w:rsidRDefault="008C21CE" w:rsidP="003F4E12">
      <w:r w:rsidRPr="000C42DD">
        <w:rPr>
          <w:noProof/>
        </w:rPr>
        <w:drawing>
          <wp:anchor distT="0" distB="0" distL="114300" distR="114300" simplePos="0" relativeHeight="251650560" behindDoc="0" locked="0" layoutInCell="1" allowOverlap="1" wp14:anchorId="342A8F21" wp14:editId="768EB354">
            <wp:simplePos x="0" y="0"/>
            <wp:positionH relativeFrom="column">
              <wp:posOffset>-756294</wp:posOffset>
            </wp:positionH>
            <wp:positionV relativeFrom="paragraph">
              <wp:posOffset>344198</wp:posOffset>
            </wp:positionV>
            <wp:extent cx="6908800" cy="389509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516D0" w14:textId="7C64C70D" w:rsidR="000C42DD" w:rsidRDefault="000C42DD" w:rsidP="003F4E12"/>
    <w:p w14:paraId="7796966F" w14:textId="48574D66" w:rsidR="000C42DD" w:rsidRDefault="000C42DD" w:rsidP="003F4E12"/>
    <w:p w14:paraId="7FC75229" w14:textId="24240B8A" w:rsidR="000C42DD" w:rsidRDefault="000C42DD" w:rsidP="003F4E12"/>
    <w:p w14:paraId="7E3AA23D" w14:textId="5481BBBF" w:rsidR="000C42DD" w:rsidRDefault="000C42DD" w:rsidP="003F4E12"/>
    <w:p w14:paraId="100C6C20" w14:textId="2326DF47" w:rsidR="000C42DD" w:rsidRDefault="000C42DD" w:rsidP="003F4E12"/>
    <w:p w14:paraId="25507B3D" w14:textId="254DC02B" w:rsidR="000C42DD" w:rsidRDefault="000C42DD" w:rsidP="003F4E12"/>
    <w:p w14:paraId="32D1EE64" w14:textId="67D4163B" w:rsidR="000C42DD" w:rsidRDefault="000C42DD" w:rsidP="003F4E12"/>
    <w:p w14:paraId="4E65B8DD" w14:textId="33F271EC" w:rsidR="000C42DD" w:rsidRDefault="000C42DD" w:rsidP="003F4E12"/>
    <w:p w14:paraId="77094013" w14:textId="0A3A5E0D" w:rsidR="000C42DD" w:rsidRDefault="000C42DD" w:rsidP="003F4E12"/>
    <w:p w14:paraId="7C36C959" w14:textId="477C28E4" w:rsidR="000C42DD" w:rsidRDefault="000C42DD" w:rsidP="003F4E12"/>
    <w:p w14:paraId="01399151" w14:textId="139F0B04" w:rsidR="000C42DD" w:rsidRDefault="000C42DD" w:rsidP="003F4E12"/>
    <w:p w14:paraId="5776584A" w14:textId="542858DB" w:rsidR="000C42DD" w:rsidRDefault="000C42DD" w:rsidP="003F4E12"/>
    <w:p w14:paraId="2AE59DA1" w14:textId="0B6EFCFC" w:rsidR="000C42DD" w:rsidRDefault="000C42DD" w:rsidP="003F4E12"/>
    <w:p w14:paraId="3BEBF78F" w14:textId="317C0BB2" w:rsidR="000C42DD" w:rsidRDefault="000C42DD" w:rsidP="003F4E12"/>
    <w:p w14:paraId="65DFADE4" w14:textId="77777777" w:rsidR="000C42DD" w:rsidRDefault="000C42DD" w:rsidP="003F4E12"/>
    <w:bookmarkEnd w:id="6"/>
    <w:p w14:paraId="2867CA91" w14:textId="77777777" w:rsidR="00370E34" w:rsidRPr="00203887" w:rsidRDefault="005900C5" w:rsidP="00017BF3">
      <w:pPr>
        <w:pStyle w:val="FolhadeRostodosCaptulos"/>
        <w:jc w:val="center"/>
      </w:pPr>
      <w:r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09E2F69D" w14:textId="63EAC970" w:rsidR="00370E34" w:rsidRDefault="00370E34" w:rsidP="00151454">
      <w:r w:rsidRPr="004B1208">
        <w:tab/>
      </w:r>
      <w:r w:rsidR="00E52CEC">
        <w:t>A</w:t>
      </w:r>
      <w:r w:rsidR="00D21867">
        <w:t>pós o término da Sprint 1, foi realizada novas contratações para a equipe analisando os cargos disponíveis no mercado. Após a entrada dos novos colaboradores,</w:t>
      </w:r>
      <w:r w:rsidR="00E52CEC">
        <w:t xml:space="preserve"> nós dividimos as tarefas de forma que, todos os integrantes do grupo atuaram em todas as áreas para obter uma visão mais ampla do projeto.</w:t>
      </w:r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5CE737E1" w14:textId="1BC767C2" w:rsidR="004F38BA" w:rsidRDefault="00EB4A20" w:rsidP="00EB4A20">
      <w:r w:rsidRPr="004B1208">
        <w:tab/>
      </w:r>
      <w:r w:rsidR="004F00C9">
        <w:tab/>
      </w:r>
      <w:r w:rsidR="00D21867">
        <w:t xml:space="preserve">Com a equipe formada e após </w:t>
      </w:r>
      <w:r w:rsidR="00986FA2">
        <w:t>a primeira</w:t>
      </w:r>
      <w:r w:rsidR="00D21867">
        <w:t xml:space="preserve"> reunião</w:t>
      </w:r>
      <w:r w:rsidR="00487A9C">
        <w:t xml:space="preserve">, </w:t>
      </w:r>
      <w:r w:rsidR="00E52CEC">
        <w:t>organizamo</w:t>
      </w:r>
      <w:r w:rsidR="00487A9C">
        <w:t xml:space="preserve">s nossos </w:t>
      </w:r>
      <w:proofErr w:type="spellStart"/>
      <w:r w:rsidR="00487A9C">
        <w:t>entegráveis</w:t>
      </w:r>
      <w:proofErr w:type="spellEnd"/>
      <w:r w:rsidR="00487A9C">
        <w:t xml:space="preserve"> n</w:t>
      </w:r>
      <w:r w:rsidR="00986FA2">
        <w:t xml:space="preserve">a ferramenta </w:t>
      </w:r>
      <w:proofErr w:type="spellStart"/>
      <w:r w:rsidR="00487A9C">
        <w:t>Trello</w:t>
      </w:r>
      <w:proofErr w:type="spellEnd"/>
      <w:r w:rsidR="00487A9C">
        <w:t xml:space="preserve"> por disciplina.</w:t>
      </w:r>
    </w:p>
    <w:p w14:paraId="74CEB965" w14:textId="5CCD6AD7" w:rsidR="00E52CEC" w:rsidRDefault="00986FA2" w:rsidP="00EB4A20">
      <w:r>
        <w:tab/>
      </w:r>
      <w:r w:rsidR="004F38BA">
        <w:t>Conforme íamos finalizando as atividades, nós as separávamos dos pendentes,</w:t>
      </w:r>
      <w:r>
        <w:t xml:space="preserve"> </w:t>
      </w:r>
      <w:r w:rsidR="00487A9C">
        <w:t>dessa forma facilitando para a equipe uma melhor visão do que está entregue e pendente.</w:t>
      </w:r>
    </w:p>
    <w:p w14:paraId="3233ECBD" w14:textId="4865316D" w:rsidR="004F38BA" w:rsidRDefault="00D21867" w:rsidP="00EB4A20">
      <w:r w:rsidRPr="003772D5">
        <w:rPr>
          <w:noProof/>
        </w:rPr>
        <w:drawing>
          <wp:anchor distT="0" distB="0" distL="114300" distR="114300" simplePos="0" relativeHeight="251652608" behindDoc="0" locked="0" layoutInCell="1" allowOverlap="1" wp14:anchorId="6B8BE15E" wp14:editId="5B829CF8">
            <wp:simplePos x="0" y="0"/>
            <wp:positionH relativeFrom="column">
              <wp:posOffset>-670787</wp:posOffset>
            </wp:positionH>
            <wp:positionV relativeFrom="paragraph">
              <wp:posOffset>672797</wp:posOffset>
            </wp:positionV>
            <wp:extent cx="6733540" cy="206502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8BA">
        <w:tab/>
      </w:r>
      <w:proofErr w:type="spellStart"/>
      <w:r w:rsidR="004F38BA">
        <w:t>Divídiamos</w:t>
      </w:r>
      <w:proofErr w:type="spellEnd"/>
      <w:r w:rsidR="004F38BA">
        <w:t xml:space="preserve"> as tarefas de acordo com as reuniões diárias do grupo, onde avaliávamos o que era mais importante no momento para ser entregue.</w:t>
      </w:r>
    </w:p>
    <w:p w14:paraId="1900FC80" w14:textId="22BD0493" w:rsidR="004F38BA" w:rsidRDefault="004F38BA" w:rsidP="00EB4A20">
      <w:r>
        <w:tab/>
      </w:r>
    </w:p>
    <w:p w14:paraId="6E0AB6E8" w14:textId="2D487ADA" w:rsidR="003C7976" w:rsidRDefault="003C7976" w:rsidP="00EB4A20"/>
    <w:p w14:paraId="509DCD71" w14:textId="3B845CD3" w:rsidR="004B5675" w:rsidRDefault="004B5675" w:rsidP="00EB4A20"/>
    <w:p w14:paraId="5FE9CCD0" w14:textId="2EB196E6" w:rsidR="004B5675" w:rsidRDefault="004B5675" w:rsidP="00EB4A20"/>
    <w:p w14:paraId="6DF6D097" w14:textId="77777777" w:rsidR="00D21867" w:rsidRDefault="00D21867" w:rsidP="00EB4A20"/>
    <w:p w14:paraId="796CB2F6" w14:textId="77777777" w:rsidR="004B5675" w:rsidRDefault="004B5675" w:rsidP="00EB4A20"/>
    <w:p w14:paraId="371799F5" w14:textId="1B6875D7" w:rsidR="00EB4A20" w:rsidRDefault="00B40707" w:rsidP="002D45C8">
      <w:pPr>
        <w:pStyle w:val="Ttulo2"/>
        <w:rPr>
          <w:b/>
        </w:rPr>
      </w:pPr>
      <w:bookmarkStart w:id="12" w:name="_Toc512519596"/>
      <w:r w:rsidRPr="00B40707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59ED2278" wp14:editId="3CCCAEE2">
            <wp:simplePos x="0" y="0"/>
            <wp:positionH relativeFrom="column">
              <wp:posOffset>-807720</wp:posOffset>
            </wp:positionH>
            <wp:positionV relativeFrom="paragraph">
              <wp:posOffset>434340</wp:posOffset>
            </wp:positionV>
            <wp:extent cx="7114540" cy="305689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5C8" w:rsidRPr="00192CAB">
        <w:rPr>
          <w:b/>
        </w:rPr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3A179D98" w14:textId="6710700C" w:rsidR="00B40707" w:rsidRDefault="00B40707" w:rsidP="00B40707"/>
    <w:p w14:paraId="78AFA325" w14:textId="117D8875" w:rsidR="00B40707" w:rsidRDefault="009C003A" w:rsidP="00B40707">
      <w:r w:rsidRPr="009C003A">
        <w:rPr>
          <w:noProof/>
        </w:rPr>
        <w:drawing>
          <wp:anchor distT="0" distB="0" distL="114300" distR="114300" simplePos="0" relativeHeight="251658752" behindDoc="0" locked="0" layoutInCell="1" allowOverlap="1" wp14:anchorId="33DA6B3A" wp14:editId="1F7D7E12">
            <wp:simplePos x="0" y="0"/>
            <wp:positionH relativeFrom="column">
              <wp:posOffset>1222411</wp:posOffset>
            </wp:positionH>
            <wp:positionV relativeFrom="paragraph">
              <wp:posOffset>9417</wp:posOffset>
            </wp:positionV>
            <wp:extent cx="2947670" cy="147383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8A34E" w14:textId="4C9DCD17" w:rsidR="00B40707" w:rsidRDefault="00B40707" w:rsidP="00B40707"/>
    <w:p w14:paraId="5CD1B875" w14:textId="749E36D2" w:rsidR="00B40707" w:rsidRDefault="00B40707" w:rsidP="00B40707"/>
    <w:p w14:paraId="74A9F9B7" w14:textId="37DDE32F" w:rsidR="00B40707" w:rsidRDefault="00B40707" w:rsidP="00B40707"/>
    <w:p w14:paraId="566145BC" w14:textId="6CBD17F5" w:rsidR="00B40707" w:rsidRDefault="00B40707" w:rsidP="00B40707"/>
    <w:p w14:paraId="4445104F" w14:textId="77777777" w:rsidR="00C57947" w:rsidRDefault="00C57947" w:rsidP="00B40707">
      <w:bookmarkStart w:id="13" w:name="_Toc512519597"/>
    </w:p>
    <w:p w14:paraId="2403C2A7" w14:textId="77777777" w:rsidR="00C57947" w:rsidRDefault="00C57947" w:rsidP="00B40707"/>
    <w:p w14:paraId="29785EC2" w14:textId="288F7EE4" w:rsidR="00EB4A20" w:rsidRPr="00192CAB" w:rsidRDefault="005D1AEE" w:rsidP="00B40707">
      <w:pPr>
        <w:rPr>
          <w:b/>
        </w:rPr>
      </w:pPr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6D4AFEDA" w14:textId="29F03A54" w:rsidR="009C003A" w:rsidRDefault="00C57947" w:rsidP="00EB4A20">
      <w:r w:rsidRPr="00C57947">
        <w:rPr>
          <w:noProof/>
        </w:rPr>
        <w:drawing>
          <wp:anchor distT="0" distB="0" distL="114300" distR="114300" simplePos="0" relativeHeight="251665920" behindDoc="1" locked="0" layoutInCell="1" allowOverlap="1" wp14:anchorId="7FFA8460" wp14:editId="16E5580F">
            <wp:simplePos x="0" y="0"/>
            <wp:positionH relativeFrom="column">
              <wp:posOffset>783771</wp:posOffset>
            </wp:positionH>
            <wp:positionV relativeFrom="paragraph">
              <wp:posOffset>104973</wp:posOffset>
            </wp:positionV>
            <wp:extent cx="3829584" cy="2705478"/>
            <wp:effectExtent l="0" t="0" r="0" b="0"/>
            <wp:wrapTight wrapText="bothSides">
              <wp:wrapPolygon edited="0">
                <wp:start x="0" y="0"/>
                <wp:lineTo x="0" y="21448"/>
                <wp:lineTo x="21493" y="21448"/>
                <wp:lineTo x="21493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5966F" w14:textId="77777777" w:rsidR="009C003A" w:rsidRDefault="009C003A" w:rsidP="00EB4A20"/>
    <w:p w14:paraId="34EFD662" w14:textId="63C4EB4E" w:rsidR="000C42DD" w:rsidRDefault="000C42DD" w:rsidP="00EB4A20"/>
    <w:p w14:paraId="1483FBAF" w14:textId="0C8D9B15" w:rsidR="000C42DD" w:rsidRDefault="000C42DD" w:rsidP="00EB4A20"/>
    <w:p w14:paraId="2F83251C" w14:textId="77777777" w:rsidR="0033734B" w:rsidRDefault="0033734B" w:rsidP="00EB4A20"/>
    <w:p w14:paraId="7166748A" w14:textId="32DE30CE" w:rsidR="000C7251" w:rsidRPr="00192CAB" w:rsidRDefault="000C42DD" w:rsidP="000C7251">
      <w:pPr>
        <w:pStyle w:val="Ttulo2"/>
        <w:rPr>
          <w:b/>
        </w:rPr>
      </w:pPr>
      <w:bookmarkStart w:id="14" w:name="_Toc512519598"/>
      <w:r>
        <w:rPr>
          <w:noProof/>
        </w:rPr>
        <w:lastRenderedPageBreak/>
        <w:drawing>
          <wp:anchor distT="0" distB="0" distL="114300" distR="114300" simplePos="0" relativeHeight="251651584" behindDoc="0" locked="0" layoutInCell="1" allowOverlap="1" wp14:anchorId="6B319DC3" wp14:editId="7770006D">
            <wp:simplePos x="0" y="0"/>
            <wp:positionH relativeFrom="column">
              <wp:posOffset>-479577</wp:posOffset>
            </wp:positionH>
            <wp:positionV relativeFrom="paragraph">
              <wp:posOffset>727160</wp:posOffset>
            </wp:positionV>
            <wp:extent cx="5760720" cy="461010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4"/>
      <w:r w:rsidR="000C7251" w:rsidRPr="00192CAB">
        <w:rPr>
          <w:b/>
        </w:rPr>
        <w:t xml:space="preserve"> </w:t>
      </w:r>
    </w:p>
    <w:p w14:paraId="0291C467" w14:textId="1B374852" w:rsidR="000C7251" w:rsidRDefault="000C7251" w:rsidP="000C7251">
      <w:r w:rsidRPr="004B1208">
        <w:tab/>
      </w:r>
    </w:p>
    <w:p w14:paraId="2D28570C" w14:textId="5E69E099" w:rsidR="000C7251" w:rsidRDefault="000C7251" w:rsidP="000C7251"/>
    <w:p w14:paraId="70199A10" w14:textId="3B2A14EE" w:rsidR="00370E34" w:rsidRDefault="00370E34" w:rsidP="007B4A44"/>
    <w:p w14:paraId="0A6459E4" w14:textId="77777777" w:rsidR="003C7976" w:rsidRDefault="003C7976" w:rsidP="007B4A44"/>
    <w:p w14:paraId="18130C2C" w14:textId="77777777" w:rsidR="003C7976" w:rsidRDefault="003C7976" w:rsidP="007B4A44"/>
    <w:p w14:paraId="39440957" w14:textId="77777777" w:rsidR="003C7976" w:rsidRDefault="003C7976" w:rsidP="007B4A44"/>
    <w:p w14:paraId="3436045A" w14:textId="77777777" w:rsidR="003C7976" w:rsidRDefault="003C7976" w:rsidP="007B4A44"/>
    <w:p w14:paraId="383E2DA9" w14:textId="77777777" w:rsidR="003C7976" w:rsidRDefault="003C7976" w:rsidP="007B4A44"/>
    <w:p w14:paraId="4464CC36" w14:textId="341F6C37" w:rsidR="003C7976" w:rsidRDefault="003C7976" w:rsidP="007B4A44"/>
    <w:p w14:paraId="609903A8" w14:textId="0E5E8729" w:rsidR="003C7976" w:rsidRDefault="003C7976" w:rsidP="007B4A44"/>
    <w:p w14:paraId="2C92C2C5" w14:textId="269CA7C0" w:rsidR="00125D48" w:rsidRDefault="000C42DD" w:rsidP="00125D48">
      <w:pPr>
        <w:pStyle w:val="FolhadeRostodosCaptulos"/>
        <w:tabs>
          <w:tab w:val="left" w:pos="204"/>
          <w:tab w:val="center" w:pos="4252"/>
        </w:tabs>
        <w:jc w:val="left"/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7B0E9B70" wp14:editId="1ECD52A8">
            <wp:simplePos x="0" y="0"/>
            <wp:positionH relativeFrom="column">
              <wp:posOffset>-15875</wp:posOffset>
            </wp:positionH>
            <wp:positionV relativeFrom="paragraph">
              <wp:posOffset>-706755</wp:posOffset>
            </wp:positionV>
            <wp:extent cx="5313680" cy="463867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224">
        <w:rPr>
          <w:noProof/>
        </w:rPr>
        <w:drawing>
          <wp:anchor distT="0" distB="0" distL="114300" distR="114300" simplePos="0" relativeHeight="251655680" behindDoc="0" locked="0" layoutInCell="1" allowOverlap="1" wp14:anchorId="1865E084" wp14:editId="45E8B0A7">
            <wp:simplePos x="0" y="0"/>
            <wp:positionH relativeFrom="column">
              <wp:posOffset>42867</wp:posOffset>
            </wp:positionH>
            <wp:positionV relativeFrom="paragraph">
              <wp:posOffset>4465093</wp:posOffset>
            </wp:positionV>
            <wp:extent cx="5313680" cy="472440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25D48">
        <w:tab/>
      </w:r>
      <w:r w:rsidR="00125D48">
        <w:tab/>
      </w:r>
      <w:r w:rsidR="00125D48">
        <w:tab/>
      </w:r>
    </w:p>
    <w:p w14:paraId="04A0F02D" w14:textId="77777777" w:rsidR="009C003A" w:rsidRDefault="009C003A" w:rsidP="00017BF3">
      <w:pPr>
        <w:pStyle w:val="FolhadeRostodosCaptulos"/>
        <w:jc w:val="center"/>
      </w:pPr>
    </w:p>
    <w:p w14:paraId="35864B8F" w14:textId="60890C12" w:rsidR="00370E34" w:rsidRDefault="00125D48" w:rsidP="00017BF3">
      <w:pPr>
        <w:pStyle w:val="FolhadeRostodosCaptulos"/>
        <w:jc w:val="center"/>
      </w:pPr>
      <w:r>
        <w:t xml:space="preserve"> </w:t>
      </w: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291993DB" w:rsidR="00370E34" w:rsidRPr="002E7274" w:rsidRDefault="00A53A93" w:rsidP="007B4A44">
      <w:pPr>
        <w:pStyle w:val="Ttulo1"/>
        <w:rPr>
          <w:color w:val="000000"/>
        </w:rPr>
      </w:pPr>
      <w:bookmarkStart w:id="15" w:name="_Toc512519599"/>
      <w:r>
        <w:rPr>
          <w:color w:val="000000"/>
        </w:rPr>
        <w:lastRenderedPageBreak/>
        <w:t>desenvolvimento do projeto</w:t>
      </w:r>
      <w:bookmarkEnd w:id="15"/>
    </w:p>
    <w:p w14:paraId="2A3E6FFE" w14:textId="77777777" w:rsidR="00A66A93" w:rsidRDefault="00A66A93" w:rsidP="00A66A93"/>
    <w:p w14:paraId="6E02A3E3" w14:textId="5691476D" w:rsidR="009A59D3" w:rsidRDefault="00A60848" w:rsidP="00B30672">
      <w:pPr>
        <w:pStyle w:val="Ttulo2"/>
      </w:pPr>
      <w:r w:rsidRPr="00A60848">
        <w:rPr>
          <w:noProof/>
        </w:rPr>
        <w:drawing>
          <wp:anchor distT="0" distB="0" distL="114300" distR="114300" simplePos="0" relativeHeight="251668992" behindDoc="0" locked="0" layoutInCell="1" allowOverlap="1" wp14:anchorId="78D85400" wp14:editId="0ACDC44C">
            <wp:simplePos x="0" y="0"/>
            <wp:positionH relativeFrom="column">
              <wp:posOffset>-2540</wp:posOffset>
            </wp:positionH>
            <wp:positionV relativeFrom="paragraph">
              <wp:posOffset>715010</wp:posOffset>
            </wp:positionV>
            <wp:extent cx="5445125" cy="321945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17003" w:rsidRPr="00A60848">
        <w:rPr>
          <w:b/>
          <w:noProof/>
        </w:rPr>
        <w:t>Solução Técnica – Aquisição de dados Arduino/SIMULADOR</w:t>
      </w:r>
      <w:r w:rsidR="00A66A93" w:rsidRPr="00A60848">
        <w:rPr>
          <w:b/>
        </w:rPr>
        <w:t xml:space="preserve"> </w:t>
      </w:r>
      <w:bookmarkStart w:id="16" w:name="_Toc154569928"/>
    </w:p>
    <w:p w14:paraId="56EB0BFE" w14:textId="1E6DFF89" w:rsidR="00A60848" w:rsidRPr="00192CAB" w:rsidRDefault="00A60848" w:rsidP="00A60848">
      <w:pPr>
        <w:pStyle w:val="Ttulo2"/>
        <w:rPr>
          <w:b/>
        </w:rPr>
      </w:pPr>
      <w:bookmarkStart w:id="17" w:name="_Toc512519601"/>
      <w:r w:rsidRPr="000C42DD">
        <w:rPr>
          <w:noProof/>
        </w:rPr>
        <w:drawing>
          <wp:anchor distT="0" distB="0" distL="114300" distR="114300" simplePos="0" relativeHeight="251670016" behindDoc="0" locked="0" layoutInCell="1" allowOverlap="1" wp14:anchorId="0F19161F" wp14:editId="12F051FB">
            <wp:simplePos x="0" y="0"/>
            <wp:positionH relativeFrom="column">
              <wp:posOffset>-683895</wp:posOffset>
            </wp:positionH>
            <wp:positionV relativeFrom="paragraph">
              <wp:posOffset>4136579</wp:posOffset>
            </wp:positionV>
            <wp:extent cx="6605270" cy="3729990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2CAB">
        <w:rPr>
          <w:b/>
        </w:rPr>
        <w:t>Solução Técnica - Aplicação</w:t>
      </w:r>
      <w:bookmarkEnd w:id="17"/>
      <w:r w:rsidRPr="00192CAB">
        <w:rPr>
          <w:b/>
        </w:rPr>
        <w:t xml:space="preserve"> </w:t>
      </w:r>
    </w:p>
    <w:p w14:paraId="2D0BABD3" w14:textId="32F3B52D" w:rsidR="009A59D3" w:rsidRDefault="00A66A93" w:rsidP="00B30672">
      <w:r w:rsidRPr="004B1208">
        <w:tab/>
      </w:r>
    </w:p>
    <w:p w14:paraId="71F4A6A5" w14:textId="77FC6276" w:rsidR="009A59D3" w:rsidRDefault="009A59D3" w:rsidP="00B30672"/>
    <w:p w14:paraId="5D33AF3E" w14:textId="14B3FD46" w:rsidR="00A66A93" w:rsidRPr="00192CAB" w:rsidRDefault="00A66A93" w:rsidP="00A66A93">
      <w:pPr>
        <w:pStyle w:val="Ttulo2"/>
        <w:rPr>
          <w:b/>
        </w:rPr>
      </w:pPr>
      <w:bookmarkStart w:id="18" w:name="_Toc512519602"/>
      <w:r w:rsidRPr="00192CAB">
        <w:rPr>
          <w:b/>
        </w:rPr>
        <w:t>Banco de Dados</w:t>
      </w:r>
      <w:bookmarkEnd w:id="18"/>
      <w:r w:rsidRPr="00192CAB">
        <w:rPr>
          <w:b/>
        </w:rPr>
        <w:t xml:space="preserve"> </w:t>
      </w:r>
    </w:p>
    <w:p w14:paraId="22D6D02A" w14:textId="33B2FB74" w:rsidR="00A66A93" w:rsidRDefault="00A66A93" w:rsidP="00A66A93">
      <w:r w:rsidRPr="004B1208">
        <w:tab/>
      </w:r>
    </w:p>
    <w:p w14:paraId="25FCB1A7" w14:textId="285A427A" w:rsidR="00A66A93" w:rsidRPr="004F0966" w:rsidRDefault="008C21CE" w:rsidP="00A66A93">
      <w:pPr>
        <w:spacing w:line="240" w:lineRule="auto"/>
        <w:jc w:val="left"/>
        <w:rPr>
          <w:rFonts w:cs="Arial"/>
          <w:color w:val="000000"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7F887B5F" wp14:editId="2885D0C5">
            <wp:simplePos x="0" y="0"/>
            <wp:positionH relativeFrom="column">
              <wp:posOffset>-580390</wp:posOffset>
            </wp:positionH>
            <wp:positionV relativeFrom="paragraph">
              <wp:posOffset>422275</wp:posOffset>
            </wp:positionV>
            <wp:extent cx="5834380" cy="495173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966">
        <w:rPr>
          <w:rFonts w:cs="Arial"/>
          <w:color w:val="000000"/>
        </w:rPr>
        <w:t>Modelo Lógico</w:t>
      </w:r>
    </w:p>
    <w:p w14:paraId="6A3817B3" w14:textId="07FF49B1" w:rsidR="00E04392" w:rsidRDefault="00E04392" w:rsidP="00E04392"/>
    <w:p w14:paraId="7FE3A89A" w14:textId="393C7AA7" w:rsidR="004F0966" w:rsidRDefault="004F0966" w:rsidP="00E04392"/>
    <w:p w14:paraId="2AD6128F" w14:textId="3067DC60" w:rsidR="004F0966" w:rsidRDefault="004F0966" w:rsidP="00E04392"/>
    <w:p w14:paraId="7EFB6E0A" w14:textId="6F5C9796" w:rsidR="000C42DD" w:rsidRDefault="000C42DD" w:rsidP="00E04392"/>
    <w:p w14:paraId="5C8AEE6C" w14:textId="77777777" w:rsidR="00A60848" w:rsidRDefault="00A60848" w:rsidP="00E04392"/>
    <w:p w14:paraId="65030047" w14:textId="43641DB6" w:rsidR="0033734B" w:rsidRDefault="0033734B" w:rsidP="00E04392"/>
    <w:p w14:paraId="3D9698FB" w14:textId="29B514AB" w:rsidR="0033734B" w:rsidRDefault="0033734B" w:rsidP="00E04392"/>
    <w:p w14:paraId="38F79EA1" w14:textId="45065CB4" w:rsidR="008C21CE" w:rsidRDefault="008C21CE" w:rsidP="00E04392"/>
    <w:p w14:paraId="201F4899" w14:textId="6B30DBF0" w:rsidR="008C21CE" w:rsidRDefault="008C21CE" w:rsidP="00E04392"/>
    <w:p w14:paraId="4C727588" w14:textId="5E13B93F" w:rsidR="008C21CE" w:rsidRDefault="008C21CE" w:rsidP="00E04392"/>
    <w:p w14:paraId="35B693BC" w14:textId="384E51B7" w:rsidR="008C21CE" w:rsidRDefault="008C21CE" w:rsidP="00E04392"/>
    <w:p w14:paraId="2FA198B9" w14:textId="656CB05F" w:rsidR="008C21CE" w:rsidRDefault="008C21CE" w:rsidP="00E04392"/>
    <w:p w14:paraId="15B70B13" w14:textId="2A309439" w:rsidR="008C21CE" w:rsidRDefault="008C21CE" w:rsidP="00E04392"/>
    <w:p w14:paraId="24B30AA7" w14:textId="03AC6823" w:rsidR="008C21CE" w:rsidRDefault="008C21CE" w:rsidP="00E04392"/>
    <w:p w14:paraId="0823B46D" w14:textId="5CCD656E" w:rsidR="008C21CE" w:rsidRDefault="008C21CE" w:rsidP="00E04392"/>
    <w:p w14:paraId="4EB910C4" w14:textId="2CC506F2" w:rsidR="008C21CE" w:rsidRDefault="008C21CE" w:rsidP="00E04392"/>
    <w:p w14:paraId="1DA8404B" w14:textId="5AB73092" w:rsidR="008C21CE" w:rsidRDefault="008C21CE" w:rsidP="00E04392"/>
    <w:p w14:paraId="40CF3B23" w14:textId="691C8F58" w:rsidR="008C21CE" w:rsidRDefault="008C21CE" w:rsidP="00E04392"/>
    <w:p w14:paraId="07B416D0" w14:textId="4A7A5E0F" w:rsidR="008C21CE" w:rsidRDefault="008C21CE" w:rsidP="00E04392"/>
    <w:p w14:paraId="53772FB4" w14:textId="1E6DE675" w:rsidR="008C21CE" w:rsidRDefault="008C21CE" w:rsidP="00E04392"/>
    <w:p w14:paraId="792ED6B7" w14:textId="14F01DDF" w:rsidR="008C21CE" w:rsidRDefault="008C21CE" w:rsidP="00E04392"/>
    <w:p w14:paraId="5AB6C35C" w14:textId="307187F9" w:rsidR="008C21CE" w:rsidRDefault="008C21CE" w:rsidP="00E04392"/>
    <w:p w14:paraId="0E7A3659" w14:textId="0183B47A" w:rsidR="008C21CE" w:rsidRDefault="008C21CE" w:rsidP="00E04392"/>
    <w:p w14:paraId="34AF4C04" w14:textId="440408ED" w:rsidR="008C21CE" w:rsidRDefault="008C21CE" w:rsidP="00E04392"/>
    <w:p w14:paraId="69D73869" w14:textId="77777777" w:rsidR="008C21CE" w:rsidRDefault="008C21CE" w:rsidP="00E04392"/>
    <w:p w14:paraId="66AD6676" w14:textId="25409A01" w:rsidR="008C21CE" w:rsidRDefault="008C21CE" w:rsidP="00E04392"/>
    <w:p w14:paraId="3A60E9BC" w14:textId="77777777" w:rsidR="008C21CE" w:rsidRDefault="008C21CE" w:rsidP="00E04392"/>
    <w:p w14:paraId="686E8108" w14:textId="7E234EE4" w:rsidR="0033734B" w:rsidRDefault="0033734B" w:rsidP="0033734B">
      <w:r>
        <w:lastRenderedPageBreak/>
        <w:t>Modelo Físico</w:t>
      </w:r>
    </w:p>
    <w:p w14:paraId="714E6B12" w14:textId="327FE83F" w:rsidR="0033734B" w:rsidRDefault="0033734B" w:rsidP="00E04392">
      <w:r w:rsidRPr="000A65BD">
        <w:rPr>
          <w:noProof/>
        </w:rPr>
        <w:drawing>
          <wp:anchor distT="0" distB="0" distL="114300" distR="114300" simplePos="0" relativeHeight="251644416" behindDoc="0" locked="0" layoutInCell="1" allowOverlap="1" wp14:anchorId="37EB7646" wp14:editId="30A6CD17">
            <wp:simplePos x="0" y="0"/>
            <wp:positionH relativeFrom="column">
              <wp:posOffset>450413</wp:posOffset>
            </wp:positionH>
            <wp:positionV relativeFrom="paragraph">
              <wp:posOffset>148137</wp:posOffset>
            </wp:positionV>
            <wp:extent cx="3787775" cy="424434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4F3C3" w14:textId="09EF0AD9" w:rsidR="004F0966" w:rsidRDefault="004F0966" w:rsidP="00E04392"/>
    <w:p w14:paraId="394AF290" w14:textId="7F7B7F61" w:rsidR="004F0966" w:rsidRDefault="004F0966" w:rsidP="00E04392"/>
    <w:p w14:paraId="3FD2AFBD" w14:textId="2F411971" w:rsidR="004F0966" w:rsidRDefault="004F0966" w:rsidP="00E04392"/>
    <w:p w14:paraId="0445E265" w14:textId="77897F95" w:rsidR="004F0966" w:rsidRDefault="004F0966" w:rsidP="00E04392"/>
    <w:p w14:paraId="14DC24B3" w14:textId="7048135D" w:rsidR="003C4224" w:rsidRDefault="003C4224" w:rsidP="00E04392"/>
    <w:p w14:paraId="4F33919A" w14:textId="7EAE5272" w:rsidR="003C4224" w:rsidRDefault="003C4224" w:rsidP="00E04392"/>
    <w:p w14:paraId="3CEA22F3" w14:textId="7D4BA5E8" w:rsidR="003C4224" w:rsidRDefault="003C4224" w:rsidP="00E04392"/>
    <w:p w14:paraId="5A28A91E" w14:textId="1FBE010B" w:rsidR="003C4224" w:rsidRDefault="003C4224" w:rsidP="00E04392"/>
    <w:p w14:paraId="7058BB84" w14:textId="1D02B41E" w:rsidR="004F0966" w:rsidRDefault="004F0966" w:rsidP="00E04392"/>
    <w:p w14:paraId="7CB9DD53" w14:textId="1EC35E80" w:rsidR="00DD3413" w:rsidRDefault="00DD3413" w:rsidP="00E04392"/>
    <w:p w14:paraId="6120C566" w14:textId="1800A8CD" w:rsidR="00DD3413" w:rsidRDefault="00DD3413" w:rsidP="00E04392"/>
    <w:p w14:paraId="1CA9107A" w14:textId="36DC1AF8" w:rsidR="00DD3413" w:rsidRDefault="00DD3413" w:rsidP="00E04392"/>
    <w:p w14:paraId="3E82205B" w14:textId="32A87829" w:rsidR="00DD3413" w:rsidRDefault="00DD3413" w:rsidP="00E04392"/>
    <w:p w14:paraId="579EFF4C" w14:textId="17D3E3B2" w:rsidR="00DD3413" w:rsidRDefault="00DD3413" w:rsidP="00E04392"/>
    <w:p w14:paraId="27643BAD" w14:textId="071CB4A4" w:rsidR="00DD3413" w:rsidRDefault="00DD3413" w:rsidP="00E04392"/>
    <w:p w14:paraId="7F3B48C1" w14:textId="3644361A" w:rsidR="00DD3413" w:rsidRDefault="00DD3413" w:rsidP="00E04392"/>
    <w:p w14:paraId="7A4102F0" w14:textId="71DC58A3" w:rsidR="00DD3413" w:rsidRDefault="0033734B" w:rsidP="00E04392">
      <w:r w:rsidRPr="0033734B">
        <w:rPr>
          <w:noProof/>
        </w:rPr>
        <w:drawing>
          <wp:anchor distT="0" distB="0" distL="114300" distR="114300" simplePos="0" relativeHeight="251645440" behindDoc="0" locked="0" layoutInCell="1" allowOverlap="1" wp14:anchorId="24965A92" wp14:editId="0A16B5B0">
            <wp:simplePos x="0" y="0"/>
            <wp:positionH relativeFrom="column">
              <wp:posOffset>569785</wp:posOffset>
            </wp:positionH>
            <wp:positionV relativeFrom="paragraph">
              <wp:posOffset>11059</wp:posOffset>
            </wp:positionV>
            <wp:extent cx="3802380" cy="433387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0DCC6" w14:textId="29D38632" w:rsidR="00DD3413" w:rsidRDefault="00DD3413" w:rsidP="00E04392"/>
    <w:p w14:paraId="43058D1D" w14:textId="262F9C04" w:rsidR="00DD3413" w:rsidRDefault="00DD3413" w:rsidP="00E04392"/>
    <w:p w14:paraId="44716B1C" w14:textId="16BD651D" w:rsidR="00DD3413" w:rsidRDefault="00DD3413" w:rsidP="00E04392"/>
    <w:p w14:paraId="7ADCCFF7" w14:textId="600E67D4" w:rsidR="00DD3413" w:rsidRDefault="00DD3413" w:rsidP="00E04392"/>
    <w:p w14:paraId="23B21565" w14:textId="240C7B7B" w:rsidR="00DD3413" w:rsidRDefault="00DD3413" w:rsidP="00E04392"/>
    <w:p w14:paraId="0DE9EB8A" w14:textId="77777777" w:rsidR="0033734B" w:rsidRDefault="0033734B" w:rsidP="00E04392"/>
    <w:p w14:paraId="14471D52" w14:textId="5507C5C7" w:rsidR="00DD3413" w:rsidRDefault="00DD3413" w:rsidP="00E04392"/>
    <w:p w14:paraId="263B424E" w14:textId="3BAF9B41" w:rsidR="00DD3413" w:rsidRDefault="00DD3413" w:rsidP="00E04392"/>
    <w:p w14:paraId="5AE3F1EA" w14:textId="02E34B0B" w:rsidR="00DD3413" w:rsidRDefault="00DD3413" w:rsidP="00E04392"/>
    <w:p w14:paraId="64C29699" w14:textId="401DB010" w:rsidR="00DD3413" w:rsidRDefault="00DD3413" w:rsidP="00E04392"/>
    <w:p w14:paraId="4DF8314D" w14:textId="2551E928" w:rsidR="0033734B" w:rsidRDefault="0033734B" w:rsidP="00E04392"/>
    <w:p w14:paraId="526A768D" w14:textId="77777777" w:rsidR="0033734B" w:rsidRDefault="0033734B" w:rsidP="00E04392"/>
    <w:p w14:paraId="04F22B89" w14:textId="0FFA4962" w:rsidR="00E04392" w:rsidRPr="00192CAB" w:rsidRDefault="00E04392" w:rsidP="00E04392">
      <w:pPr>
        <w:pStyle w:val="Ttulo2"/>
        <w:rPr>
          <w:b/>
        </w:rPr>
      </w:pPr>
      <w:bookmarkStart w:id="19" w:name="_Toc512519603"/>
      <w:r w:rsidRPr="00192CAB">
        <w:rPr>
          <w:b/>
        </w:rPr>
        <w:lastRenderedPageBreak/>
        <w:t>Protótipo das telas, lógica e usabilidade</w:t>
      </w:r>
      <w:bookmarkEnd w:id="19"/>
      <w:r w:rsidRPr="00192CAB">
        <w:rPr>
          <w:b/>
        </w:rPr>
        <w:t xml:space="preserve"> </w:t>
      </w:r>
    </w:p>
    <w:p w14:paraId="043CACFF" w14:textId="0FDDF1BF" w:rsidR="00E04392" w:rsidRDefault="00796895" w:rsidP="002D03D0">
      <w:r w:rsidRPr="007250B8">
        <w:rPr>
          <w:noProof/>
        </w:rPr>
        <w:drawing>
          <wp:anchor distT="0" distB="0" distL="114300" distR="114300" simplePos="0" relativeHeight="251646464" behindDoc="0" locked="0" layoutInCell="1" allowOverlap="1" wp14:anchorId="10C1F7C3" wp14:editId="2444DB9C">
            <wp:simplePos x="0" y="0"/>
            <wp:positionH relativeFrom="column">
              <wp:posOffset>0</wp:posOffset>
            </wp:positionH>
            <wp:positionV relativeFrom="paragraph">
              <wp:posOffset>24130</wp:posOffset>
            </wp:positionV>
            <wp:extent cx="5403215" cy="234315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392" w:rsidRPr="004B1208">
        <w:tab/>
      </w:r>
    </w:p>
    <w:p w14:paraId="26C57673" w14:textId="4001C055" w:rsidR="00E04392" w:rsidRDefault="00E04392" w:rsidP="00E04392">
      <w:r w:rsidRPr="004B1208">
        <w:tab/>
      </w:r>
    </w:p>
    <w:p w14:paraId="2D08368B" w14:textId="7B717998" w:rsidR="002D03D0" w:rsidRDefault="002D03D0" w:rsidP="00E04392"/>
    <w:p w14:paraId="005DDC05" w14:textId="72F87913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73697C" w14:textId="12E62DF6" w:rsidR="005A7B6A" w:rsidRPr="005A7B6A" w:rsidRDefault="00796895" w:rsidP="005A7B6A">
      <w:pPr>
        <w:spacing w:line="240" w:lineRule="auto"/>
        <w:jc w:val="left"/>
        <w:rPr>
          <w:rFonts w:cs="Arial"/>
          <w:b/>
          <w:bCs/>
          <w:color w:val="FF0000"/>
        </w:rPr>
      </w:pPr>
      <w:r w:rsidRPr="00796895">
        <w:rPr>
          <w:noProof/>
        </w:rPr>
        <w:drawing>
          <wp:anchor distT="0" distB="0" distL="114300" distR="114300" simplePos="0" relativeHeight="251648512" behindDoc="0" locked="0" layoutInCell="1" allowOverlap="1" wp14:anchorId="5873CC4C" wp14:editId="00A9ABC5">
            <wp:simplePos x="0" y="0"/>
            <wp:positionH relativeFrom="column">
              <wp:posOffset>-5493385</wp:posOffset>
            </wp:positionH>
            <wp:positionV relativeFrom="paragraph">
              <wp:posOffset>3490743</wp:posOffset>
            </wp:positionV>
            <wp:extent cx="5403215" cy="2088515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50B8">
        <w:rPr>
          <w:noProof/>
        </w:rPr>
        <w:drawing>
          <wp:anchor distT="0" distB="0" distL="114300" distR="114300" simplePos="0" relativeHeight="251647488" behindDoc="0" locked="0" layoutInCell="1" allowOverlap="1" wp14:anchorId="337601B8" wp14:editId="082F4B9C">
            <wp:simplePos x="0" y="0"/>
            <wp:positionH relativeFrom="column">
              <wp:posOffset>-5493385</wp:posOffset>
            </wp:positionH>
            <wp:positionV relativeFrom="paragraph">
              <wp:posOffset>1402674</wp:posOffset>
            </wp:positionV>
            <wp:extent cx="5391150" cy="209169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16DD2" w14:textId="77777777" w:rsidR="00A66A93" w:rsidRDefault="00A66A93" w:rsidP="00B30672">
      <w:pPr>
        <w:rPr>
          <w:rFonts w:cs="Arial"/>
          <w:b/>
          <w:bCs/>
          <w:color w:val="FF0000"/>
        </w:rPr>
      </w:pPr>
    </w:p>
    <w:p w14:paraId="50BF8D71" w14:textId="77777777" w:rsidR="00796895" w:rsidRPr="00796895" w:rsidRDefault="00796895" w:rsidP="00796895"/>
    <w:p w14:paraId="64ED3C79" w14:textId="77777777" w:rsidR="00796895" w:rsidRPr="00796895" w:rsidRDefault="00796895" w:rsidP="00796895"/>
    <w:p w14:paraId="38E23064" w14:textId="77777777" w:rsidR="00796895" w:rsidRPr="00796895" w:rsidRDefault="00796895" w:rsidP="00796895"/>
    <w:p w14:paraId="0B86021C" w14:textId="4CF6C748" w:rsidR="00796895" w:rsidRPr="00796895" w:rsidRDefault="00796895" w:rsidP="00796895"/>
    <w:p w14:paraId="6BB37814" w14:textId="77777777" w:rsidR="00796895" w:rsidRPr="00796895" w:rsidRDefault="00796895" w:rsidP="00796895"/>
    <w:p w14:paraId="64CB850D" w14:textId="77777777" w:rsidR="00796895" w:rsidRPr="00796895" w:rsidRDefault="00796895" w:rsidP="00796895"/>
    <w:p w14:paraId="41E0CDD2" w14:textId="77777777" w:rsidR="00796895" w:rsidRPr="00796895" w:rsidRDefault="00796895" w:rsidP="00796895"/>
    <w:p w14:paraId="3254011C" w14:textId="77777777" w:rsidR="00796895" w:rsidRPr="00796895" w:rsidRDefault="00796895" w:rsidP="00796895"/>
    <w:p w14:paraId="3DFDBDAE" w14:textId="77777777" w:rsidR="00796895" w:rsidRPr="00796895" w:rsidRDefault="00796895" w:rsidP="00796895"/>
    <w:p w14:paraId="4071616F" w14:textId="77777777" w:rsidR="00796895" w:rsidRPr="00796895" w:rsidRDefault="00796895" w:rsidP="00796895"/>
    <w:p w14:paraId="00802132" w14:textId="66F10506" w:rsidR="00796895" w:rsidRPr="00796895" w:rsidRDefault="00796895" w:rsidP="00796895">
      <w:r w:rsidRPr="00796895">
        <w:rPr>
          <w:noProof/>
        </w:rPr>
        <w:drawing>
          <wp:anchor distT="0" distB="0" distL="114300" distR="114300" simplePos="0" relativeHeight="251649536" behindDoc="0" locked="0" layoutInCell="1" allowOverlap="1" wp14:anchorId="51F4B064" wp14:editId="19744524">
            <wp:simplePos x="0" y="0"/>
            <wp:positionH relativeFrom="column">
              <wp:posOffset>-5504815</wp:posOffset>
            </wp:positionH>
            <wp:positionV relativeFrom="paragraph">
              <wp:posOffset>2510155</wp:posOffset>
            </wp:positionV>
            <wp:extent cx="5418455" cy="207391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9B180" w14:textId="1D5F8436" w:rsidR="00796895" w:rsidRPr="00796895" w:rsidRDefault="006B74B3" w:rsidP="00796895">
      <w:r>
        <w:lastRenderedPageBreak/>
        <w:t xml:space="preserve">No index do site, nosso usuário tem acesso a toda a </w:t>
      </w:r>
      <w:r w:rsidR="00A17CA6">
        <w:t>história</w:t>
      </w:r>
      <w:r>
        <w:t xml:space="preserve"> da nossa empresa e nossa missão, tem acesso ao cadastro, login e sobre nós para ter mais informações.</w:t>
      </w:r>
    </w:p>
    <w:p w14:paraId="1EDA2E25" w14:textId="0DBACFCF" w:rsidR="00796895" w:rsidRPr="00796895" w:rsidRDefault="00796895" w:rsidP="00796895"/>
    <w:p w14:paraId="45376DD2" w14:textId="52C2E754" w:rsidR="00796895" w:rsidRPr="00796895" w:rsidRDefault="005F4665" w:rsidP="00796895">
      <w:pPr>
        <w:tabs>
          <w:tab w:val="clear" w:pos="851"/>
          <w:tab w:val="left" w:pos="3377"/>
        </w:tabs>
      </w:pPr>
      <w:r w:rsidRPr="00796895">
        <w:rPr>
          <w:noProof/>
        </w:rPr>
        <w:drawing>
          <wp:anchor distT="0" distB="0" distL="114300" distR="114300" simplePos="0" relativeHeight="251659776" behindDoc="0" locked="0" layoutInCell="1" allowOverlap="1" wp14:anchorId="253AAC08" wp14:editId="2D49CBD7">
            <wp:simplePos x="0" y="0"/>
            <wp:positionH relativeFrom="column">
              <wp:posOffset>-261365</wp:posOffset>
            </wp:positionH>
            <wp:positionV relativeFrom="paragraph">
              <wp:posOffset>3366819</wp:posOffset>
            </wp:positionV>
            <wp:extent cx="6412230" cy="302133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6895">
        <w:rPr>
          <w:noProof/>
        </w:rPr>
        <w:drawing>
          <wp:anchor distT="0" distB="0" distL="114300" distR="114300" simplePos="0" relativeHeight="251656704" behindDoc="0" locked="0" layoutInCell="1" allowOverlap="1" wp14:anchorId="4F522BE9" wp14:editId="6B31E09A">
            <wp:simplePos x="0" y="0"/>
            <wp:positionH relativeFrom="column">
              <wp:posOffset>-222250</wp:posOffset>
            </wp:positionH>
            <wp:positionV relativeFrom="paragraph">
              <wp:posOffset>268605</wp:posOffset>
            </wp:positionV>
            <wp:extent cx="6323965" cy="306451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895">
        <w:tab/>
      </w:r>
    </w:p>
    <w:p w14:paraId="73FD530B" w14:textId="77777777" w:rsidR="005F4665" w:rsidRDefault="005F4665" w:rsidP="00796895"/>
    <w:p w14:paraId="2338BAFA" w14:textId="745FBE7E" w:rsidR="00796895" w:rsidRPr="00796895" w:rsidRDefault="00A17CA6" w:rsidP="00796895">
      <w:r>
        <w:tab/>
      </w:r>
      <w:r w:rsidR="006B74B3">
        <w:t>Na página do sobre nós o usuário tem um breve texto explicando a visão de negócio da nossa empresa e uma área de contato para ele ter mais informações sobre os nossos produtos e serviços, dúvidas e sugestões.</w:t>
      </w:r>
    </w:p>
    <w:p w14:paraId="3E7D74DE" w14:textId="091BD8EC" w:rsidR="00796895" w:rsidRPr="00796895" w:rsidRDefault="00796895" w:rsidP="00796895"/>
    <w:p w14:paraId="35FBDAC9" w14:textId="77777777" w:rsidR="006B74B3" w:rsidRDefault="006B74B3" w:rsidP="006B74B3">
      <w:pPr>
        <w:ind w:firstLine="1"/>
      </w:pPr>
      <w:r w:rsidRPr="00796895"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238F9B0B" wp14:editId="7FE57446">
            <wp:simplePos x="0" y="0"/>
            <wp:positionH relativeFrom="column">
              <wp:posOffset>-816041</wp:posOffset>
            </wp:positionH>
            <wp:positionV relativeFrom="paragraph">
              <wp:posOffset>-7422</wp:posOffset>
            </wp:positionV>
            <wp:extent cx="6536690" cy="3148965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669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EED17" w14:textId="76C36F3C" w:rsidR="006B74B3" w:rsidRPr="00796895" w:rsidRDefault="00E313A3" w:rsidP="006B74B3">
      <w:pPr>
        <w:ind w:firstLine="1"/>
      </w:pPr>
      <w:r w:rsidRPr="00796895">
        <w:rPr>
          <w:noProof/>
        </w:rPr>
        <w:drawing>
          <wp:anchor distT="0" distB="0" distL="114300" distR="114300" simplePos="0" relativeHeight="251667968" behindDoc="0" locked="0" layoutInCell="1" allowOverlap="1" wp14:anchorId="494D37BC" wp14:editId="7CA9B393">
            <wp:simplePos x="0" y="0"/>
            <wp:positionH relativeFrom="column">
              <wp:posOffset>-803786</wp:posOffset>
            </wp:positionH>
            <wp:positionV relativeFrom="paragraph">
              <wp:posOffset>817938</wp:posOffset>
            </wp:positionV>
            <wp:extent cx="6468745" cy="3124835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874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4B3">
        <w:tab/>
        <w:t xml:space="preserve">Na área de login, o usuário informa </w:t>
      </w:r>
      <w:proofErr w:type="spellStart"/>
      <w:r w:rsidR="006B74B3">
        <w:t>email</w:t>
      </w:r>
      <w:proofErr w:type="spellEnd"/>
      <w:r w:rsidR="006B74B3">
        <w:t xml:space="preserve"> e senha para ter acesso a sua página exclusiva, onde nela contém todos os sensores instalados e seus dados atualizados em tempo rea</w:t>
      </w:r>
      <w:r>
        <w:t>l.</w:t>
      </w:r>
    </w:p>
    <w:p w14:paraId="623D136C" w14:textId="1AF65263" w:rsidR="00796895" w:rsidRPr="00796895" w:rsidRDefault="00796895" w:rsidP="00796895"/>
    <w:p w14:paraId="4459CAC9" w14:textId="2DCB3F92" w:rsidR="00796895" w:rsidRDefault="00796895" w:rsidP="00796895"/>
    <w:p w14:paraId="0461056D" w14:textId="2F4EAB5B" w:rsidR="00796895" w:rsidRPr="00796895" w:rsidRDefault="00E313A3" w:rsidP="00796895">
      <w:r>
        <w:tab/>
        <w:t>Na área de cadastro nosso novo cliente realiza um cadastro onde com as informações salvas podemos saber a empresa onde ele trabalha e dessa forma permitir seu acesso as informações.</w:t>
      </w:r>
    </w:p>
    <w:p w14:paraId="10B0127D" w14:textId="31C87CFB" w:rsidR="00796895" w:rsidRPr="00796895" w:rsidRDefault="003156AC" w:rsidP="0079689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0BEE590" wp14:editId="415435E2">
            <wp:simplePos x="0" y="0"/>
            <wp:positionH relativeFrom="column">
              <wp:posOffset>-1270</wp:posOffset>
            </wp:positionH>
            <wp:positionV relativeFrom="paragraph">
              <wp:posOffset>3078085</wp:posOffset>
            </wp:positionV>
            <wp:extent cx="5760720" cy="3114675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278389CD" wp14:editId="16BD73EA">
            <wp:simplePos x="0" y="0"/>
            <wp:positionH relativeFrom="column">
              <wp:posOffset>-19158</wp:posOffset>
            </wp:positionH>
            <wp:positionV relativeFrom="paragraph">
              <wp:posOffset>-415973</wp:posOffset>
            </wp:positionV>
            <wp:extent cx="5760720" cy="318643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6859F4" w14:textId="77777777" w:rsidR="00E313A3" w:rsidRDefault="00E313A3" w:rsidP="00796895">
      <w:bookmarkStart w:id="20" w:name="_GoBack"/>
      <w:bookmarkEnd w:id="20"/>
    </w:p>
    <w:p w14:paraId="2B1FCC44" w14:textId="62AA2C8D" w:rsidR="00197D5C" w:rsidRDefault="00E313A3" w:rsidP="00E313A3">
      <w:pPr>
        <w:jc w:val="left"/>
      </w:pPr>
      <w:r>
        <w:tab/>
        <w:t xml:space="preserve">Na área de acesso do usuário temos a visão de todos os sensores que aquela empresa tem instalado em seu datacenter especificando as suas localidades, ele mostra em tempo real a medição da temperatura e umidade e através de cores distintas explicadas na tabela do </w:t>
      </w:r>
      <w:proofErr w:type="spellStart"/>
      <w:r>
        <w:t>analytics</w:t>
      </w:r>
      <w:proofErr w:type="spellEnd"/>
      <w:r>
        <w:t xml:space="preserve"> ele tem uma dimensão da importância dos alertas. </w:t>
      </w:r>
    </w:p>
    <w:p w14:paraId="357C16D5" w14:textId="77BE4ECE" w:rsidR="00197D5C" w:rsidRDefault="00197D5C" w:rsidP="00E313A3">
      <w:pPr>
        <w:jc w:val="left"/>
      </w:pPr>
      <w:r>
        <w:tab/>
        <w:t>Ele tem acesso aos gráficos que demonstram a variação dos dados do seu datacenter mostrando a variação ao longo do tempo previamente definido.</w:t>
      </w:r>
    </w:p>
    <w:p w14:paraId="3B10A1A7" w14:textId="7DEC05DF" w:rsidR="00E313A3" w:rsidRPr="00796895" w:rsidRDefault="00197D5C" w:rsidP="00E313A3">
      <w:pPr>
        <w:jc w:val="left"/>
        <w:sectPr w:rsidR="00E313A3" w:rsidRPr="00796895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tab/>
      </w:r>
      <w:r w:rsidR="00E313A3">
        <w:t>Ele também tem acesso a uma tabela com o histórico de cada sensor.</w:t>
      </w:r>
    </w:p>
    <w:bookmarkEnd w:id="16"/>
    <w:p w14:paraId="08165F76" w14:textId="5BA048A4" w:rsidR="00370E34" w:rsidRDefault="005900C5" w:rsidP="00017BF3">
      <w:pPr>
        <w:pStyle w:val="FolhadeRostodosCaptulos"/>
        <w:jc w:val="center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5D55EE2D" w:rsidR="00370E34" w:rsidRDefault="00AF08C0" w:rsidP="00AB1F1F">
      <w:pPr>
        <w:pStyle w:val="Ttulo1"/>
      </w:pPr>
      <w:bookmarkStart w:id="21" w:name="_Toc512519605"/>
      <w:r>
        <w:lastRenderedPageBreak/>
        <w:t>implantação do projeto</w:t>
      </w:r>
      <w:bookmarkEnd w:id="21"/>
    </w:p>
    <w:p w14:paraId="359CDB91" w14:textId="77777777" w:rsidR="008F3EFD" w:rsidRDefault="008F3EFD" w:rsidP="008F3EFD"/>
    <w:p w14:paraId="4A6FFF1A" w14:textId="7E6A5264" w:rsidR="00D85E1B" w:rsidRPr="00FB1FF3" w:rsidRDefault="008F3EFD" w:rsidP="008F3EFD">
      <w:pPr>
        <w:pStyle w:val="Ttulo2"/>
        <w:rPr>
          <w:b/>
        </w:rPr>
      </w:pPr>
      <w:bookmarkStart w:id="22" w:name="_Toc512519606"/>
      <w:r w:rsidRPr="00192CAB">
        <w:rPr>
          <w:b/>
        </w:rPr>
        <w:t>Manual de Instalação da solução</w:t>
      </w:r>
      <w:bookmarkEnd w:id="22"/>
      <w:r w:rsidRPr="00192CAB">
        <w:rPr>
          <w:b/>
        </w:rPr>
        <w:t xml:space="preserve"> </w:t>
      </w:r>
    </w:p>
    <w:p w14:paraId="662499F0" w14:textId="43979698" w:rsidR="00D85E1B" w:rsidRDefault="001105C7" w:rsidP="008F3EFD">
      <w:r w:rsidRPr="00D85E1B">
        <w:rPr>
          <w:noProof/>
        </w:rPr>
        <w:drawing>
          <wp:anchor distT="0" distB="0" distL="114300" distR="114300" simplePos="0" relativeHeight="251661824" behindDoc="0" locked="0" layoutInCell="1" allowOverlap="1" wp14:anchorId="652E7084" wp14:editId="1BB36AA1">
            <wp:simplePos x="0" y="0"/>
            <wp:positionH relativeFrom="column">
              <wp:posOffset>2990215</wp:posOffset>
            </wp:positionH>
            <wp:positionV relativeFrom="paragraph">
              <wp:posOffset>394970</wp:posOffset>
            </wp:positionV>
            <wp:extent cx="3284220" cy="4601210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5E1B">
        <w:rPr>
          <w:noProof/>
        </w:rPr>
        <w:drawing>
          <wp:anchor distT="0" distB="0" distL="114300" distR="114300" simplePos="0" relativeHeight="251660800" behindDoc="0" locked="0" layoutInCell="1" allowOverlap="1" wp14:anchorId="068C6BCB" wp14:editId="4D0E670C">
            <wp:simplePos x="0" y="0"/>
            <wp:positionH relativeFrom="column">
              <wp:posOffset>-648970</wp:posOffset>
            </wp:positionH>
            <wp:positionV relativeFrom="paragraph">
              <wp:posOffset>367665</wp:posOffset>
            </wp:positionV>
            <wp:extent cx="3279775" cy="4639945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96052" w14:textId="7B695D36" w:rsidR="00D85E1B" w:rsidRDefault="00D85E1B" w:rsidP="008F3EFD"/>
    <w:p w14:paraId="0B108465" w14:textId="13B3D15D" w:rsidR="00D85E1B" w:rsidRDefault="00D85E1B" w:rsidP="008F3EFD"/>
    <w:p w14:paraId="747398E0" w14:textId="11BCBD24" w:rsidR="00D85E1B" w:rsidRDefault="00D85E1B" w:rsidP="008F3EFD"/>
    <w:p w14:paraId="10B0D9FC" w14:textId="6BA74C18" w:rsidR="00D85E1B" w:rsidRDefault="00D85E1B" w:rsidP="008F3EFD"/>
    <w:p w14:paraId="12138387" w14:textId="4FE7B033" w:rsidR="001105C7" w:rsidRDefault="001105C7" w:rsidP="008F3EFD">
      <w:r w:rsidRPr="001105C7"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11985EFB" wp14:editId="3C9418EB">
            <wp:simplePos x="0" y="0"/>
            <wp:positionH relativeFrom="column">
              <wp:posOffset>1034358</wp:posOffset>
            </wp:positionH>
            <wp:positionV relativeFrom="paragraph">
              <wp:posOffset>4869815</wp:posOffset>
            </wp:positionV>
            <wp:extent cx="3324689" cy="4725059"/>
            <wp:effectExtent l="0" t="0" r="0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E1B">
        <w:rPr>
          <w:noProof/>
        </w:rPr>
        <w:drawing>
          <wp:anchor distT="0" distB="0" distL="114300" distR="114300" simplePos="0" relativeHeight="251662848" behindDoc="0" locked="0" layoutInCell="1" allowOverlap="1" wp14:anchorId="7EB152BC" wp14:editId="188CB5E2">
            <wp:simplePos x="0" y="0"/>
            <wp:positionH relativeFrom="column">
              <wp:posOffset>-529628</wp:posOffset>
            </wp:positionH>
            <wp:positionV relativeFrom="paragraph">
              <wp:posOffset>-9535</wp:posOffset>
            </wp:positionV>
            <wp:extent cx="3365500" cy="4782820"/>
            <wp:effectExtent l="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5C7">
        <w:rPr>
          <w:noProof/>
        </w:rPr>
        <w:drawing>
          <wp:anchor distT="0" distB="0" distL="114300" distR="114300" simplePos="0" relativeHeight="251663872" behindDoc="0" locked="0" layoutInCell="1" allowOverlap="1" wp14:anchorId="1571D32F" wp14:editId="692A4FA7">
            <wp:simplePos x="0" y="0"/>
            <wp:positionH relativeFrom="column">
              <wp:posOffset>2937519</wp:posOffset>
            </wp:positionH>
            <wp:positionV relativeFrom="paragraph">
              <wp:posOffset>-2531</wp:posOffset>
            </wp:positionV>
            <wp:extent cx="3374087" cy="4776242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4087" cy="4776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AA654" w14:textId="51AA8067" w:rsidR="00B424CD" w:rsidRPr="00FB1FF3" w:rsidRDefault="008F3EFD" w:rsidP="000C07FE">
      <w:pPr>
        <w:pStyle w:val="Ttulo2"/>
        <w:rPr>
          <w:b/>
        </w:rPr>
      </w:pPr>
      <w:bookmarkStart w:id="23" w:name="_Toc512519607"/>
      <w:r w:rsidRPr="00192CAB">
        <w:rPr>
          <w:b/>
        </w:rPr>
        <w:lastRenderedPageBreak/>
        <w:t>Processo de Atendimento e Suporte</w:t>
      </w:r>
      <w:bookmarkEnd w:id="23"/>
      <w:r w:rsidR="00C17003">
        <w:rPr>
          <w:b/>
        </w:rPr>
        <w:t xml:space="preserve"> / FERRAMENTA</w:t>
      </w:r>
    </w:p>
    <w:p w14:paraId="34CCE9FA" w14:textId="16863EB4" w:rsidR="00340C14" w:rsidRDefault="00C70A1A" w:rsidP="000C07F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1AF8BCE9" wp14:editId="173EAE7C">
            <wp:simplePos x="0" y="0"/>
            <wp:positionH relativeFrom="column">
              <wp:posOffset>-807085</wp:posOffset>
            </wp:positionH>
            <wp:positionV relativeFrom="paragraph">
              <wp:posOffset>263525</wp:posOffset>
            </wp:positionV>
            <wp:extent cx="7172325" cy="580961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580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28388" w14:textId="2EC8E131" w:rsidR="00340C14" w:rsidRDefault="00340C14" w:rsidP="000C07FE">
      <w:pPr>
        <w:rPr>
          <w:noProof/>
        </w:rPr>
      </w:pPr>
    </w:p>
    <w:p w14:paraId="6B73E50C" w14:textId="3CEAAA97" w:rsidR="002809D2" w:rsidRDefault="002809D2" w:rsidP="000C07FE">
      <w:pPr>
        <w:rPr>
          <w:noProof/>
        </w:rPr>
      </w:pPr>
    </w:p>
    <w:p w14:paraId="119F4324" w14:textId="25DF7F37" w:rsidR="002809D2" w:rsidRDefault="002809D2" w:rsidP="000C07FE">
      <w:pPr>
        <w:rPr>
          <w:noProof/>
        </w:rPr>
      </w:pPr>
    </w:p>
    <w:p w14:paraId="7F2322E8" w14:textId="6BD502FE" w:rsidR="002809D2" w:rsidRDefault="002809D2" w:rsidP="000C07FE">
      <w:pPr>
        <w:rPr>
          <w:noProof/>
        </w:rPr>
      </w:pPr>
      <w:r w:rsidRPr="002809D2"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6749C84C" wp14:editId="5AB88557">
            <wp:simplePos x="0" y="0"/>
            <wp:positionH relativeFrom="column">
              <wp:posOffset>-712280</wp:posOffset>
            </wp:positionH>
            <wp:positionV relativeFrom="paragraph">
              <wp:posOffset>1457358</wp:posOffset>
            </wp:positionV>
            <wp:extent cx="6980555" cy="345567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8055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5EF11" w14:textId="77777777" w:rsidR="00340C14" w:rsidRDefault="00340C14" w:rsidP="00017BF3">
      <w:pPr>
        <w:pStyle w:val="FolhadeRostodosCaptulos"/>
        <w:jc w:val="center"/>
      </w:pPr>
    </w:p>
    <w:p w14:paraId="6AF77C18" w14:textId="32BB2647" w:rsidR="00370E34" w:rsidRDefault="002656DF" w:rsidP="00017BF3">
      <w:pPr>
        <w:pStyle w:val="FolhadeRostodosCaptulos"/>
        <w:jc w:val="center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4" w:name="_Ref125307146"/>
      <w:bookmarkStart w:id="25" w:name="_Toc125374527"/>
      <w:bookmarkStart w:id="26" w:name="_Toc156754424"/>
      <w:bookmarkStart w:id="27" w:name="_Toc512519608"/>
      <w:r>
        <w:lastRenderedPageBreak/>
        <w:t>CONCLUSÕES</w:t>
      </w:r>
      <w:bookmarkEnd w:id="24"/>
      <w:bookmarkEnd w:id="25"/>
      <w:bookmarkEnd w:id="26"/>
      <w:bookmarkEnd w:id="27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28" w:name="_Toc512519609"/>
      <w:r w:rsidRPr="00192CAB">
        <w:rPr>
          <w:b/>
        </w:rPr>
        <w:t>resultados</w:t>
      </w:r>
      <w:bookmarkEnd w:id="28"/>
      <w:r w:rsidRPr="00192CAB">
        <w:rPr>
          <w:b/>
        </w:rPr>
        <w:t xml:space="preserve"> </w:t>
      </w:r>
    </w:p>
    <w:p w14:paraId="4D0450B9" w14:textId="77777777" w:rsidR="0032190D" w:rsidRDefault="0030520C" w:rsidP="00573DD1">
      <w:r>
        <w:tab/>
      </w:r>
      <w:r w:rsidR="00573DD1" w:rsidRPr="004B1208">
        <w:tab/>
      </w:r>
      <w:r w:rsidR="0032190D">
        <w:t>Os requisitos solicitados no início do projeto</w:t>
      </w:r>
      <w:r w:rsidR="0032190D">
        <w:tab/>
        <w:t xml:space="preserve"> tiveram os resultados previstos pela equipe com a implantação dos sensores captando as informações em tempo real e de forma correta para nossos clientes.</w:t>
      </w:r>
    </w:p>
    <w:p w14:paraId="3EED7380" w14:textId="5115E267" w:rsidR="0030520C" w:rsidRDefault="0032190D" w:rsidP="00573DD1">
      <w:r>
        <w:tab/>
        <w:t xml:space="preserve">A sua performance teve uma conclusão acima do esperado pela equipe, onde conseguimos de uma melhor e mais </w:t>
      </w:r>
      <w:r w:rsidR="0067109C">
        <w:t>prática</w:t>
      </w:r>
      <w:r>
        <w:t xml:space="preserve"> forma de mostrar os gráficos e dados do datacenter para nosso cliente.</w:t>
      </w:r>
    </w:p>
    <w:p w14:paraId="2EA9E0DD" w14:textId="2E7D6532" w:rsidR="0032190D" w:rsidRDefault="0067109C" w:rsidP="00573DD1">
      <w:r>
        <w:tab/>
        <w:t xml:space="preserve">Conseguimos transformar a </w:t>
      </w:r>
      <w:proofErr w:type="spellStart"/>
      <w:r>
        <w:t>usuabilidade</w:t>
      </w:r>
      <w:proofErr w:type="spellEnd"/>
      <w:r>
        <w:t xml:space="preserve"> de nossos clientes e futuros clientes de forma mais lúdica possível para terem uma visão mais completa do nosso serviço.</w:t>
      </w:r>
    </w:p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29" w:name="_Toc512519610"/>
      <w:r w:rsidRPr="00192CAB">
        <w:rPr>
          <w:b/>
        </w:rPr>
        <w:t>Processo de aprendizado com o projeto</w:t>
      </w:r>
      <w:bookmarkEnd w:id="29"/>
      <w:r w:rsidRPr="00192CAB">
        <w:rPr>
          <w:b/>
        </w:rPr>
        <w:t xml:space="preserve"> </w:t>
      </w:r>
    </w:p>
    <w:p w14:paraId="05089A31" w14:textId="055D6C52" w:rsidR="00573DD1" w:rsidRDefault="00573DD1" w:rsidP="00573DD1">
      <w:r w:rsidRPr="004B1208">
        <w:tab/>
      </w:r>
      <w:r w:rsidR="0030520C">
        <w:t>O aprendizado durante o desenvolvimento do projeto foi importante para todos os colaboradores pois com ele aprendemos a desenvolver o trabalho em equipe, a ouvir novas sugestões e ideias e também colocar em pratica tudo aquilo que foi ofertado no semestre durante as aulas nos possibilitou realizar o projeto da melhor forma possível.</w:t>
      </w:r>
    </w:p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0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0"/>
      <w:r w:rsidR="00573DD1" w:rsidRPr="00192CAB">
        <w:rPr>
          <w:b/>
        </w:rPr>
        <w:t xml:space="preserve"> </w:t>
      </w:r>
    </w:p>
    <w:p w14:paraId="61EDF54A" w14:textId="77777777" w:rsidR="0030520C" w:rsidRDefault="0030520C" w:rsidP="00573DD1">
      <w:r>
        <w:tab/>
        <w:t>A visão da equipe em relação ao projeto foi conseguir formar uma equipe competente que com nossos aprendizados e nossa capacidade criar um trabalho que todos sentissem orgulho.</w:t>
      </w:r>
    </w:p>
    <w:p w14:paraId="374DFA72" w14:textId="194098BC" w:rsidR="0030520C" w:rsidRDefault="0030520C" w:rsidP="00573DD1">
      <w:r>
        <w:tab/>
        <w:t>Se tivéssemos mais tempo para desenvolver o projeto pensaríamos numa forma de aprimorar nosso site com mais conhecimento e profundidade no tema para melhor entendimento do nosso cliente.</w:t>
      </w:r>
      <w:r w:rsidR="00573DD1" w:rsidRPr="004B1208">
        <w:tab/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1" w:name="_Toc124080469"/>
      <w:bookmarkStart w:id="32" w:name="_Toc125201972"/>
      <w:bookmarkStart w:id="33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 w:rsidSect="00136C21">
          <w:headerReference w:type="even" r:id="rId49"/>
          <w:headerReference w:type="default" r:id="rId50"/>
          <w:footerReference w:type="default" r:id="rId51"/>
          <w:headerReference w:type="first" r:id="rId52"/>
          <w:footerReference w:type="first" r:id="rId5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4" w:name="_Toc156754425"/>
      <w:bookmarkStart w:id="35" w:name="_Toc512519612"/>
      <w:r w:rsidRPr="00B55442">
        <w:lastRenderedPageBreak/>
        <w:t>ReferÊncias</w:t>
      </w:r>
      <w:bookmarkEnd w:id="31"/>
      <w:bookmarkEnd w:id="32"/>
      <w:bookmarkEnd w:id="33"/>
      <w:bookmarkEnd w:id="34"/>
      <w:bookmarkEnd w:id="35"/>
    </w:p>
    <w:p w14:paraId="0A3363DE" w14:textId="77777777" w:rsidR="00370E34" w:rsidRPr="00B55442" w:rsidRDefault="00370E34" w:rsidP="00AB1F1F">
      <w:pPr>
        <w:pStyle w:val="Ttulo"/>
      </w:pPr>
    </w:p>
    <w:p w14:paraId="2F12E5DF" w14:textId="03095603" w:rsidR="0032190D" w:rsidRPr="00A17CA6" w:rsidRDefault="005900C5" w:rsidP="000C07FE">
      <w:pPr>
        <w:pStyle w:val="Referncias"/>
        <w:spacing w:after="0"/>
        <w:rPr>
          <w:lang w:val="pt-BR"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32190D" w:rsidRPr="00A17CA6">
        <w:rPr>
          <w:lang w:val="pt-BR"/>
        </w:rPr>
        <w:t xml:space="preserve">Sensor DHT11 </w:t>
      </w:r>
    </w:p>
    <w:p w14:paraId="1C3299BD" w14:textId="0CCA6531" w:rsidR="000C07FE" w:rsidRDefault="0032190D" w:rsidP="000C07FE">
      <w:pPr>
        <w:pStyle w:val="Referncias"/>
        <w:spacing w:after="0"/>
        <w:rPr>
          <w:rFonts w:cs="Arial"/>
          <w:noProof/>
          <w:lang w:val="pt-BR"/>
        </w:rPr>
      </w:pPr>
      <w:r w:rsidRPr="0032190D">
        <w:rPr>
          <w:rFonts w:cs="Arial"/>
          <w:noProof/>
          <w:lang w:val="pt-BR"/>
        </w:rPr>
        <w:t>https://www.filipeflop.com/blog/monitorando-temperatura-e-umidade-com-o-sensor-dht11/</w:t>
      </w:r>
    </w:p>
    <w:p w14:paraId="4B98D0E2" w14:textId="77777777" w:rsidR="00FB1FF3" w:rsidRDefault="00FB1FF3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3EF5358E" w14:textId="053532C2" w:rsidR="0032190D" w:rsidRPr="00A17CA6" w:rsidRDefault="00FB1FF3" w:rsidP="000C07FE">
      <w:pPr>
        <w:pStyle w:val="Referncias"/>
        <w:spacing w:after="0"/>
        <w:rPr>
          <w:rFonts w:cs="Arial"/>
          <w:noProof/>
          <w:lang w:val="pt-BR"/>
        </w:rPr>
      </w:pPr>
      <w:r w:rsidRPr="00A17CA6">
        <w:rPr>
          <w:rFonts w:cs="Arial"/>
          <w:noProof/>
          <w:lang w:val="pt-BR"/>
        </w:rPr>
        <w:t>Monitoração de temperatura em datacenter</w:t>
      </w:r>
    </w:p>
    <w:p w14:paraId="03152D0B" w14:textId="43800A5F" w:rsidR="00FB1FF3" w:rsidRPr="00A17CA6" w:rsidRDefault="00FB1FF3" w:rsidP="00FB1FF3">
      <w:pPr>
        <w:pStyle w:val="Referncias"/>
        <w:rPr>
          <w:rFonts w:cs="Arial"/>
          <w:noProof/>
          <w:u w:val="single"/>
          <w:lang w:val="pt-BR"/>
        </w:rPr>
      </w:pPr>
      <w:r w:rsidRPr="00A17CA6">
        <w:rPr>
          <w:rFonts w:cs="Arial"/>
          <w:noProof/>
          <w:u w:val="single"/>
          <w:lang w:val="pt-BR"/>
        </w:rPr>
        <w:t>https://www.getrotech.com.br/loja/Artigos/monitoracao-temperatura-e-umidade-em-data-centers/</w:t>
      </w:r>
    </w:p>
    <w:p w14:paraId="221AB030" w14:textId="0A0F77FE" w:rsidR="00FB1FF3" w:rsidRPr="00A17CA6" w:rsidRDefault="00FB1FF3" w:rsidP="00FB1FF3">
      <w:pPr>
        <w:pStyle w:val="Referncias"/>
        <w:spacing w:after="0"/>
        <w:rPr>
          <w:rFonts w:cs="Arial"/>
          <w:noProof/>
          <w:lang w:val="pt-BR"/>
        </w:rPr>
      </w:pPr>
      <w:r w:rsidRPr="00A17CA6">
        <w:rPr>
          <w:rFonts w:cs="Arial"/>
          <w:noProof/>
          <w:lang w:val="pt-BR"/>
        </w:rPr>
        <w:t>Eficiencia Energética em data center</w:t>
      </w:r>
    </w:p>
    <w:p w14:paraId="0E7B0A71" w14:textId="5717D5DF" w:rsidR="00FB1FF3" w:rsidRPr="00A17CA6" w:rsidRDefault="00FB1FF3" w:rsidP="00FB1FF3">
      <w:pPr>
        <w:pStyle w:val="Referncias"/>
        <w:spacing w:after="0"/>
        <w:rPr>
          <w:rFonts w:cs="Arial"/>
          <w:noProof/>
          <w:u w:val="single"/>
          <w:lang w:val="pt-BR"/>
        </w:rPr>
      </w:pPr>
      <w:r w:rsidRPr="00A17CA6">
        <w:rPr>
          <w:rFonts w:cs="Arial"/>
          <w:noProof/>
          <w:u w:val="single"/>
          <w:lang w:val="pt-BR"/>
        </w:rPr>
        <w:t>https://apicesistemasdeenergia.com.br/o-que-voce-precisa-saber-sobre-a-eficiencia-energetica-do-seu-data-center/data-centers/#:~:text=Por%20esse%20motivo%2C%20a%20energia,valor%20pode%20ser%20muito%20superior</w:t>
      </w:r>
    </w:p>
    <w:p w14:paraId="48749E95" w14:textId="3CF49A6A" w:rsidR="00FB1FF3" w:rsidRPr="00A17CA6" w:rsidRDefault="00FB1FF3" w:rsidP="00FB1FF3">
      <w:pPr>
        <w:pStyle w:val="Referncias"/>
        <w:spacing w:after="0"/>
        <w:rPr>
          <w:rFonts w:cs="Arial"/>
          <w:noProof/>
          <w:u w:val="single"/>
          <w:lang w:val="pt-BR"/>
        </w:rPr>
      </w:pPr>
    </w:p>
    <w:p w14:paraId="0ED497A6" w14:textId="77777777" w:rsidR="00FB1FF3" w:rsidRPr="00A17CA6" w:rsidRDefault="00FB1FF3" w:rsidP="00FB1FF3">
      <w:pPr>
        <w:pStyle w:val="Referncias"/>
        <w:spacing w:after="0"/>
        <w:rPr>
          <w:rFonts w:cs="Arial"/>
          <w:noProof/>
          <w:u w:val="single"/>
          <w:lang w:val="pt-BR"/>
        </w:rPr>
      </w:pPr>
    </w:p>
    <w:p w14:paraId="3064C924" w14:textId="4AC177BD" w:rsidR="00FB1FF3" w:rsidRPr="00A17CA6" w:rsidRDefault="00FB1FF3" w:rsidP="00FB1FF3">
      <w:pPr>
        <w:pStyle w:val="Referncias"/>
        <w:rPr>
          <w:rFonts w:cs="Arial"/>
          <w:noProof/>
          <w:lang w:val="pt-BR"/>
        </w:rPr>
      </w:pPr>
      <w:r w:rsidRPr="00A17CA6">
        <w:rPr>
          <w:rFonts w:cs="Arial"/>
          <w:noProof/>
          <w:u w:val="single"/>
          <w:lang w:val="pt-BR"/>
        </w:rPr>
        <w:t>https://valorinveste.globo.com/mercados/brasil-e-politica/noticia/2019/12/27/conta-de-luz-sera-mais-cara-janeiro-de-2020-com-bandeira-tarifaria-amarela.ghtml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4"/>
      <w:footerReference w:type="default" r:id="rId55"/>
      <w:headerReference w:type="first" r:id="rId56"/>
      <w:footerReference w:type="first" r:id="rId5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9AC57" w14:textId="77777777" w:rsidR="006A20B6" w:rsidRDefault="006A20B6">
      <w:r>
        <w:separator/>
      </w:r>
    </w:p>
    <w:p w14:paraId="6FF5437E" w14:textId="77777777" w:rsidR="006A20B6" w:rsidRDefault="006A20B6"/>
    <w:p w14:paraId="2F2B3A53" w14:textId="77777777" w:rsidR="006A20B6" w:rsidRDefault="006A20B6"/>
    <w:p w14:paraId="28695E3E" w14:textId="77777777" w:rsidR="006A20B6" w:rsidRDefault="006A20B6"/>
  </w:endnote>
  <w:endnote w:type="continuationSeparator" w:id="0">
    <w:p w14:paraId="5E3AB606" w14:textId="77777777" w:rsidR="006A20B6" w:rsidRDefault="006A20B6">
      <w:r>
        <w:continuationSeparator/>
      </w:r>
    </w:p>
    <w:p w14:paraId="0D65DDB9" w14:textId="77777777" w:rsidR="006A20B6" w:rsidRDefault="006A20B6"/>
    <w:p w14:paraId="17F7B802" w14:textId="77777777" w:rsidR="006A20B6" w:rsidRDefault="006A20B6"/>
    <w:p w14:paraId="155AE83D" w14:textId="77777777" w:rsidR="006A20B6" w:rsidRDefault="006A20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555AE7" w:rsidRDefault="00555AE7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555AE7" w:rsidRDefault="00555AE7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555AE7" w:rsidRDefault="00555AE7">
    <w:pPr>
      <w:pStyle w:val="Rodap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555AE7" w:rsidRDefault="00555AE7" w:rsidP="00317E2D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DFFC7C" w14:textId="77777777" w:rsidR="006A20B6" w:rsidRDefault="006A20B6">
      <w:r>
        <w:separator/>
      </w:r>
    </w:p>
    <w:p w14:paraId="61E5E3F5" w14:textId="77777777" w:rsidR="006A20B6" w:rsidRDefault="006A20B6"/>
    <w:p w14:paraId="4B670FB6" w14:textId="77777777" w:rsidR="006A20B6" w:rsidRDefault="006A20B6"/>
    <w:p w14:paraId="4BD28D90" w14:textId="77777777" w:rsidR="006A20B6" w:rsidRDefault="006A20B6"/>
  </w:footnote>
  <w:footnote w:type="continuationSeparator" w:id="0">
    <w:p w14:paraId="3EA6081C" w14:textId="77777777" w:rsidR="006A20B6" w:rsidRDefault="006A20B6">
      <w:r>
        <w:continuationSeparator/>
      </w:r>
    </w:p>
    <w:p w14:paraId="0291F3CA" w14:textId="77777777" w:rsidR="006A20B6" w:rsidRDefault="006A20B6"/>
    <w:p w14:paraId="34424927" w14:textId="77777777" w:rsidR="006A20B6" w:rsidRDefault="006A20B6"/>
    <w:p w14:paraId="6DFD1C8F" w14:textId="77777777" w:rsidR="006A20B6" w:rsidRDefault="006A20B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4F2481ED" w:rsidR="00555AE7" w:rsidRDefault="00017BF3" w:rsidP="008828E4">
    <w:pPr>
      <w:ind w:right="360"/>
    </w:pPr>
    <w:r w:rsidRPr="00017BF3">
      <w:rPr>
        <w:noProof/>
      </w:rPr>
      <w:drawing>
        <wp:anchor distT="0" distB="0" distL="114300" distR="114300" simplePos="0" relativeHeight="251660800" behindDoc="0" locked="0" layoutInCell="1" allowOverlap="1" wp14:anchorId="7AD98EE1" wp14:editId="134DF827">
          <wp:simplePos x="0" y="0"/>
          <wp:positionH relativeFrom="column">
            <wp:posOffset>-184785</wp:posOffset>
          </wp:positionH>
          <wp:positionV relativeFrom="paragraph">
            <wp:posOffset>-318770</wp:posOffset>
          </wp:positionV>
          <wp:extent cx="1333500" cy="716915"/>
          <wp:effectExtent l="0" t="0" r="0" b="0"/>
          <wp:wrapSquare wrapText="bothSides"/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123F">
      <w:rPr>
        <w:noProof/>
      </w:rPr>
      <w:drawing>
        <wp:anchor distT="0" distB="0" distL="114300" distR="114300" simplePos="0" relativeHeight="251632128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6A20B6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555AE7" w:rsidRDefault="00555A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6A20B6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6A20B6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555AE7" w:rsidRDefault="00555AE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4FB1095F"/>
    <w:multiLevelType w:val="hybridMultilevel"/>
    <w:tmpl w:val="4072B2EC"/>
    <w:lvl w:ilvl="0" w:tplc="91BC86B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3CA4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E8ED2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DD6DD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1F8B3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8A21A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3CBB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794ADE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B6ED9C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" w15:restartNumberingAfterBreak="0">
    <w:nsid w:val="5A261AB3"/>
    <w:multiLevelType w:val="multilevel"/>
    <w:tmpl w:val="0416001F"/>
    <w:numStyleLink w:val="111111"/>
  </w:abstractNum>
  <w:abstractNum w:abstractNumId="29" w15:restartNumberingAfterBreak="0">
    <w:nsid w:val="5C1C5EC1"/>
    <w:multiLevelType w:val="multilevel"/>
    <w:tmpl w:val="0416001F"/>
    <w:numStyleLink w:val="111111"/>
  </w:abstractNum>
  <w:abstractNum w:abstractNumId="30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2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1"/>
  </w:num>
  <w:num w:numId="25">
    <w:abstractNumId w:val="14"/>
  </w:num>
  <w:num w:numId="26">
    <w:abstractNumId w:val="23"/>
  </w:num>
  <w:num w:numId="27">
    <w:abstractNumId w:val="26"/>
  </w:num>
  <w:num w:numId="28">
    <w:abstractNumId w:val="30"/>
  </w:num>
  <w:num w:numId="29">
    <w:abstractNumId w:val="16"/>
  </w:num>
  <w:num w:numId="30">
    <w:abstractNumId w:val="32"/>
  </w:num>
  <w:num w:numId="31">
    <w:abstractNumId w:val="17"/>
  </w:num>
  <w:num w:numId="32">
    <w:abstractNumId w:val="24"/>
  </w:num>
  <w:num w:numId="33">
    <w:abstractNumId w:val="33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9"/>
  </w:num>
  <w:num w:numId="40">
    <w:abstractNumId w:val="28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17BF3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65BD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2DD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05C7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25D48"/>
    <w:rsid w:val="001302CF"/>
    <w:rsid w:val="00130D86"/>
    <w:rsid w:val="00132C04"/>
    <w:rsid w:val="00134ADB"/>
    <w:rsid w:val="0013613D"/>
    <w:rsid w:val="00136B32"/>
    <w:rsid w:val="00136C21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1C63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97D5C"/>
    <w:rsid w:val="001A28AE"/>
    <w:rsid w:val="001A53E9"/>
    <w:rsid w:val="001B0477"/>
    <w:rsid w:val="001B12A8"/>
    <w:rsid w:val="001B1ECD"/>
    <w:rsid w:val="001B24F4"/>
    <w:rsid w:val="001B2851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714C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6E64"/>
    <w:rsid w:val="0025768A"/>
    <w:rsid w:val="00257AFA"/>
    <w:rsid w:val="0026219E"/>
    <w:rsid w:val="002622F5"/>
    <w:rsid w:val="00262CFF"/>
    <w:rsid w:val="002656DF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09D2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03D0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947"/>
    <w:rsid w:val="002F2D16"/>
    <w:rsid w:val="002F2DAD"/>
    <w:rsid w:val="002F54F8"/>
    <w:rsid w:val="002F70DA"/>
    <w:rsid w:val="0030195C"/>
    <w:rsid w:val="00301C7B"/>
    <w:rsid w:val="00302B3F"/>
    <w:rsid w:val="00302FBC"/>
    <w:rsid w:val="00303D1C"/>
    <w:rsid w:val="0030520C"/>
    <w:rsid w:val="00306982"/>
    <w:rsid w:val="00306E5B"/>
    <w:rsid w:val="00310A03"/>
    <w:rsid w:val="00311789"/>
    <w:rsid w:val="00311941"/>
    <w:rsid w:val="0031215A"/>
    <w:rsid w:val="0031403A"/>
    <w:rsid w:val="003152D3"/>
    <w:rsid w:val="003156AC"/>
    <w:rsid w:val="00316AC4"/>
    <w:rsid w:val="003170FB"/>
    <w:rsid w:val="00317E2D"/>
    <w:rsid w:val="003204A1"/>
    <w:rsid w:val="003218B5"/>
    <w:rsid w:val="0032190D"/>
    <w:rsid w:val="00322649"/>
    <w:rsid w:val="00324515"/>
    <w:rsid w:val="00324905"/>
    <w:rsid w:val="00327F52"/>
    <w:rsid w:val="0033243C"/>
    <w:rsid w:val="00335726"/>
    <w:rsid w:val="0033641F"/>
    <w:rsid w:val="00336677"/>
    <w:rsid w:val="0033734B"/>
    <w:rsid w:val="00340C14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772D5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C4224"/>
    <w:rsid w:val="003C7976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87A9C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0B69"/>
    <w:rsid w:val="004B1208"/>
    <w:rsid w:val="004B4349"/>
    <w:rsid w:val="004B5675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0966"/>
    <w:rsid w:val="004F21E9"/>
    <w:rsid w:val="004F23A6"/>
    <w:rsid w:val="004F28B5"/>
    <w:rsid w:val="004F38BA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A7B6A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CC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4665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09C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9733F"/>
    <w:rsid w:val="006A20B6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B6ACF"/>
    <w:rsid w:val="006B74B3"/>
    <w:rsid w:val="006C1B73"/>
    <w:rsid w:val="006C4551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50B8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010D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6895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1CEC"/>
    <w:rsid w:val="008B3BDC"/>
    <w:rsid w:val="008B5601"/>
    <w:rsid w:val="008B6D64"/>
    <w:rsid w:val="008B7D6B"/>
    <w:rsid w:val="008C0841"/>
    <w:rsid w:val="008C21CE"/>
    <w:rsid w:val="008C6868"/>
    <w:rsid w:val="008D00AF"/>
    <w:rsid w:val="008D0E92"/>
    <w:rsid w:val="008D158C"/>
    <w:rsid w:val="008D2792"/>
    <w:rsid w:val="008D5018"/>
    <w:rsid w:val="008D571D"/>
    <w:rsid w:val="008D5D0E"/>
    <w:rsid w:val="008D6D4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34E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86FA2"/>
    <w:rsid w:val="00991CE0"/>
    <w:rsid w:val="00994312"/>
    <w:rsid w:val="00994C1F"/>
    <w:rsid w:val="00996621"/>
    <w:rsid w:val="00996D2B"/>
    <w:rsid w:val="00997291"/>
    <w:rsid w:val="009A46B4"/>
    <w:rsid w:val="009A59D3"/>
    <w:rsid w:val="009A6155"/>
    <w:rsid w:val="009B1027"/>
    <w:rsid w:val="009B2742"/>
    <w:rsid w:val="009B4092"/>
    <w:rsid w:val="009C003A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17CA6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0848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395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4E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0949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707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AB1"/>
    <w:rsid w:val="00B90DE3"/>
    <w:rsid w:val="00B914FE"/>
    <w:rsid w:val="00B91FC1"/>
    <w:rsid w:val="00B94C38"/>
    <w:rsid w:val="00B96807"/>
    <w:rsid w:val="00B968A7"/>
    <w:rsid w:val="00B97083"/>
    <w:rsid w:val="00BA06E5"/>
    <w:rsid w:val="00BA1D75"/>
    <w:rsid w:val="00BA1E7D"/>
    <w:rsid w:val="00BA33FA"/>
    <w:rsid w:val="00BA4A25"/>
    <w:rsid w:val="00BA52B3"/>
    <w:rsid w:val="00BA6F67"/>
    <w:rsid w:val="00BA728F"/>
    <w:rsid w:val="00BA74BC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57947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0A1A"/>
    <w:rsid w:val="00C7184E"/>
    <w:rsid w:val="00C7265F"/>
    <w:rsid w:val="00C73C56"/>
    <w:rsid w:val="00C75934"/>
    <w:rsid w:val="00C763CB"/>
    <w:rsid w:val="00C76512"/>
    <w:rsid w:val="00C76BA4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C7D25"/>
    <w:rsid w:val="00CD3458"/>
    <w:rsid w:val="00CD4ADA"/>
    <w:rsid w:val="00CD4ECA"/>
    <w:rsid w:val="00CD7C67"/>
    <w:rsid w:val="00CE04AE"/>
    <w:rsid w:val="00CE1AC0"/>
    <w:rsid w:val="00CE2000"/>
    <w:rsid w:val="00CE2AEC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1867"/>
    <w:rsid w:val="00D2295C"/>
    <w:rsid w:val="00D23F7B"/>
    <w:rsid w:val="00D26144"/>
    <w:rsid w:val="00D27FAD"/>
    <w:rsid w:val="00D32083"/>
    <w:rsid w:val="00D32C72"/>
    <w:rsid w:val="00D3430A"/>
    <w:rsid w:val="00D35C8F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1C34"/>
    <w:rsid w:val="00D8262D"/>
    <w:rsid w:val="00D85E1B"/>
    <w:rsid w:val="00D87E8F"/>
    <w:rsid w:val="00D9034D"/>
    <w:rsid w:val="00D9037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413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6AB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3A3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2CEC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87C72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6D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5390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2D5A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86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1FF3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10F"/>
    <w:rsid w:val="00FD5835"/>
    <w:rsid w:val="00FD5FBC"/>
    <w:rsid w:val="00FD7C58"/>
    <w:rsid w:val="00FD7E46"/>
    <w:rsid w:val="00FE0C42"/>
    <w:rsid w:val="00FE19AC"/>
    <w:rsid w:val="00FE2939"/>
    <w:rsid w:val="00FE3700"/>
    <w:rsid w:val="00FE5655"/>
    <w:rsid w:val="00FE7716"/>
    <w:rsid w:val="00FF1024"/>
    <w:rsid w:val="00FF18FD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character" w:styleId="MenoPendente">
    <w:name w:val="Unresolved Mention"/>
    <w:basedOn w:val="Fontepargpadro"/>
    <w:uiPriority w:val="99"/>
    <w:semiHidden/>
    <w:unhideWhenUsed/>
    <w:rsid w:val="00FB1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2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1604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1771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3893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4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26.png"/><Relationship Id="rId47" Type="http://schemas.openxmlformats.org/officeDocument/2006/relationships/image" Target="media/image31.jpeg"/><Relationship Id="rId50" Type="http://schemas.openxmlformats.org/officeDocument/2006/relationships/header" Target="header6.xml"/><Relationship Id="rId55" Type="http://schemas.openxmlformats.org/officeDocument/2006/relationships/footer" Target="footer8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3.xml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5.xml"/><Relationship Id="rId54" Type="http://schemas.openxmlformats.org/officeDocument/2006/relationships/header" Target="header8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3.xml"/><Relationship Id="rId40" Type="http://schemas.openxmlformats.org/officeDocument/2006/relationships/header" Target="header4.xml"/><Relationship Id="rId45" Type="http://schemas.openxmlformats.org/officeDocument/2006/relationships/image" Target="media/image29.png"/><Relationship Id="rId53" Type="http://schemas.openxmlformats.org/officeDocument/2006/relationships/footer" Target="footer7.xm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49" Type="http://schemas.openxmlformats.org/officeDocument/2006/relationships/header" Target="header5.xml"/><Relationship Id="rId57" Type="http://schemas.openxmlformats.org/officeDocument/2006/relationships/footer" Target="footer9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8.png"/><Relationship Id="rId52" Type="http://schemas.openxmlformats.org/officeDocument/2006/relationships/header" Target="header7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header" Target="header9.xml"/><Relationship Id="rId8" Type="http://schemas.openxmlformats.org/officeDocument/2006/relationships/endnotes" Target="endnotes.xml"/><Relationship Id="rId51" Type="http://schemas.openxmlformats.org/officeDocument/2006/relationships/footer" Target="footer6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5B83C5-B665-4DD6-ADC5-B11A6316D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5927</TotalTime>
  <Pages>26</Pages>
  <Words>1109</Words>
  <Characters>5992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VINICIUS HERRERO CANO .</cp:lastModifiedBy>
  <cp:revision>85</cp:revision>
  <cp:lastPrinted>2009-11-04T00:12:00Z</cp:lastPrinted>
  <dcterms:created xsi:type="dcterms:W3CDTF">2017-11-20T21:48:00Z</dcterms:created>
  <dcterms:modified xsi:type="dcterms:W3CDTF">2020-12-10T01:53:00Z</dcterms:modified>
</cp:coreProperties>
</file>